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D94" w:rsidRPr="00893FC8" w:rsidRDefault="00E251DF" w:rsidP="00893FC8">
      <w:pPr>
        <w:pStyle w:val="Title"/>
        <w:rPr>
          <w:sz w:val="36"/>
          <w:szCs w:val="36"/>
        </w:rPr>
        <w:sectPr w:rsidR="00071D94" w:rsidRPr="00893FC8" w:rsidSect="0013098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 w:code="1"/>
          <w:pgMar w:top="1080" w:right="1080" w:bottom="1080" w:left="1440" w:header="360" w:footer="360" w:gutter="0"/>
          <w:cols w:space="720"/>
          <w:titlePg/>
          <w:docGrid w:linePitch="360"/>
        </w:sectPr>
      </w:pPr>
      <w:r>
        <w:rPr>
          <w:noProof/>
          <w:sz w:val="36"/>
          <w:szCs w:val="36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3940810</wp:posOffset>
            </wp:positionV>
            <wp:extent cx="7833995" cy="2040890"/>
            <wp:effectExtent l="19050" t="0" r="0" b="0"/>
            <wp:wrapNone/>
            <wp:docPr id="50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3995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26BA" w:rsidRPr="000B5197">
        <w:rPr>
          <w:sz w:val="36"/>
          <w:szCs w:val="36"/>
        </w:rPr>
        <w:fldChar w:fldCharType="begin"/>
      </w:r>
      <w:r w:rsidR="000E7C05" w:rsidRPr="000B5197">
        <w:rPr>
          <w:sz w:val="36"/>
          <w:szCs w:val="36"/>
        </w:rPr>
        <w:instrText xml:space="preserve"> TITLE </w:instrText>
      </w:r>
      <w:r w:rsidR="000826BA" w:rsidRPr="000B5197">
        <w:rPr>
          <w:sz w:val="36"/>
          <w:szCs w:val="36"/>
        </w:rPr>
        <w:fldChar w:fldCharType="separate"/>
      </w:r>
      <w:r w:rsidR="008A7EC9">
        <w:rPr>
          <w:sz w:val="36"/>
          <w:szCs w:val="36"/>
        </w:rPr>
        <w:t xml:space="preserve">HCL </w:t>
      </w:r>
      <w:r w:rsidR="00A82D92">
        <w:rPr>
          <w:sz w:val="36"/>
          <w:szCs w:val="36"/>
        </w:rPr>
        <w:t xml:space="preserve">App </w:t>
      </w:r>
      <w:r w:rsidR="008A7EC9">
        <w:rPr>
          <w:sz w:val="36"/>
          <w:szCs w:val="36"/>
        </w:rPr>
        <w:t>Submission</w:t>
      </w:r>
      <w:r w:rsidR="00A82D92">
        <w:rPr>
          <w:sz w:val="36"/>
          <w:szCs w:val="36"/>
        </w:rPr>
        <w:t xml:space="preserve"> - </w:t>
      </w:r>
      <w:r w:rsidR="008A7EC9">
        <w:rPr>
          <w:sz w:val="36"/>
          <w:szCs w:val="36"/>
        </w:rPr>
        <w:t>First Round</w:t>
      </w:r>
      <w:r w:rsidR="000826BA" w:rsidRPr="000B5197">
        <w:rPr>
          <w:sz w:val="36"/>
          <w:szCs w:val="36"/>
        </w:rPr>
        <w:fldChar w:fldCharType="end"/>
      </w:r>
    </w:p>
    <w:p w:rsidR="00D12B67" w:rsidRDefault="00D12B67" w:rsidP="00EC01C3">
      <w:pPr>
        <w:pStyle w:val="BodyText"/>
        <w:jc w:val="both"/>
      </w:pPr>
    </w:p>
    <w:p w:rsidR="00A5145B" w:rsidRDefault="00A042C7" w:rsidP="005C79D2">
      <w:pPr>
        <w:pStyle w:val="CoverSubHeads"/>
        <w:jc w:val="center"/>
      </w:pPr>
      <w:r>
        <w:t>Table of Contents</w:t>
      </w:r>
    </w:p>
    <w:p w:rsidR="008B75D5" w:rsidRDefault="000826BA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IN" w:eastAsia="en-IN"/>
        </w:rPr>
      </w:pPr>
      <w:r>
        <w:fldChar w:fldCharType="begin"/>
      </w:r>
      <w:r w:rsidR="00622982">
        <w:instrText xml:space="preserve"> TOC \o "1-3" \h \z \u </w:instrText>
      </w:r>
      <w:r>
        <w:fldChar w:fldCharType="separate"/>
      </w:r>
      <w:hyperlink w:anchor="_Toc334398058" w:history="1">
        <w:r w:rsidR="008B75D5" w:rsidRPr="00EA2E3D">
          <w:rPr>
            <w:rStyle w:val="Hyperlink"/>
          </w:rPr>
          <w:t>1. Introduction</w:t>
        </w:r>
        <w:r w:rsidR="008B75D5">
          <w:rPr>
            <w:webHidden/>
          </w:rPr>
          <w:tab/>
        </w:r>
        <w:r w:rsidR="008B75D5">
          <w:rPr>
            <w:webHidden/>
          </w:rPr>
          <w:fldChar w:fldCharType="begin"/>
        </w:r>
        <w:r w:rsidR="008B75D5">
          <w:rPr>
            <w:webHidden/>
          </w:rPr>
          <w:instrText xml:space="preserve"> PAGEREF _Toc334398058 \h </w:instrText>
        </w:r>
        <w:r w:rsidR="008B75D5">
          <w:rPr>
            <w:webHidden/>
          </w:rPr>
        </w:r>
        <w:r w:rsidR="008B75D5">
          <w:rPr>
            <w:webHidden/>
          </w:rPr>
          <w:fldChar w:fldCharType="separate"/>
        </w:r>
        <w:r w:rsidR="008B75D5">
          <w:rPr>
            <w:webHidden/>
          </w:rPr>
          <w:t>3</w:t>
        </w:r>
        <w:r w:rsidR="008B75D5">
          <w:rPr>
            <w:webHidden/>
          </w:rPr>
          <w:fldChar w:fldCharType="end"/>
        </w:r>
      </w:hyperlink>
    </w:p>
    <w:p w:rsidR="008B75D5" w:rsidRDefault="0051557F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en-IN"/>
        </w:rPr>
      </w:pPr>
      <w:hyperlink w:anchor="_Toc334398059" w:history="1">
        <w:r w:rsidR="008B75D5" w:rsidRPr="00EA2E3D">
          <w:rPr>
            <w:rStyle w:val="Hyperlink"/>
          </w:rPr>
          <w:t>1.1. Purpose</w:t>
        </w:r>
        <w:r w:rsidR="008B75D5">
          <w:rPr>
            <w:webHidden/>
          </w:rPr>
          <w:tab/>
        </w:r>
        <w:r w:rsidR="008B75D5">
          <w:rPr>
            <w:webHidden/>
          </w:rPr>
          <w:fldChar w:fldCharType="begin"/>
        </w:r>
        <w:r w:rsidR="008B75D5">
          <w:rPr>
            <w:webHidden/>
          </w:rPr>
          <w:instrText xml:space="preserve"> PAGEREF _Toc334398059 \h </w:instrText>
        </w:r>
        <w:r w:rsidR="008B75D5">
          <w:rPr>
            <w:webHidden/>
          </w:rPr>
        </w:r>
        <w:r w:rsidR="008B75D5">
          <w:rPr>
            <w:webHidden/>
          </w:rPr>
          <w:fldChar w:fldCharType="separate"/>
        </w:r>
        <w:r w:rsidR="008B75D5">
          <w:rPr>
            <w:webHidden/>
          </w:rPr>
          <w:t>3</w:t>
        </w:r>
        <w:r w:rsidR="008B75D5">
          <w:rPr>
            <w:webHidden/>
          </w:rPr>
          <w:fldChar w:fldCharType="end"/>
        </w:r>
      </w:hyperlink>
    </w:p>
    <w:p w:rsidR="008B75D5" w:rsidRDefault="0051557F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en-IN"/>
        </w:rPr>
      </w:pPr>
      <w:hyperlink w:anchor="_Toc334398060" w:history="1">
        <w:r w:rsidR="008B75D5" w:rsidRPr="00EA2E3D">
          <w:rPr>
            <w:rStyle w:val="Hyperlink"/>
          </w:rPr>
          <w:t>1.2. Overview</w:t>
        </w:r>
        <w:r w:rsidR="008B75D5">
          <w:rPr>
            <w:webHidden/>
          </w:rPr>
          <w:tab/>
        </w:r>
        <w:r w:rsidR="008B75D5">
          <w:rPr>
            <w:webHidden/>
          </w:rPr>
          <w:fldChar w:fldCharType="begin"/>
        </w:r>
        <w:r w:rsidR="008B75D5">
          <w:rPr>
            <w:webHidden/>
          </w:rPr>
          <w:instrText xml:space="preserve"> PAGEREF _Toc334398060 \h </w:instrText>
        </w:r>
        <w:r w:rsidR="008B75D5">
          <w:rPr>
            <w:webHidden/>
          </w:rPr>
        </w:r>
        <w:r w:rsidR="008B75D5">
          <w:rPr>
            <w:webHidden/>
          </w:rPr>
          <w:fldChar w:fldCharType="separate"/>
        </w:r>
        <w:r w:rsidR="008B75D5">
          <w:rPr>
            <w:webHidden/>
          </w:rPr>
          <w:t>3</w:t>
        </w:r>
        <w:r w:rsidR="008B75D5">
          <w:rPr>
            <w:webHidden/>
          </w:rPr>
          <w:fldChar w:fldCharType="end"/>
        </w:r>
      </w:hyperlink>
    </w:p>
    <w:p w:rsidR="008B75D5" w:rsidRDefault="0051557F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IN" w:eastAsia="en-IN"/>
        </w:rPr>
      </w:pPr>
      <w:hyperlink w:anchor="_Toc334398061" w:history="1">
        <w:r w:rsidR="008B75D5" w:rsidRPr="00EA2E3D">
          <w:rPr>
            <w:rStyle w:val="Hyperlink"/>
          </w:rPr>
          <w:t>2. App Details</w:t>
        </w:r>
        <w:r w:rsidR="008B75D5">
          <w:rPr>
            <w:webHidden/>
          </w:rPr>
          <w:tab/>
        </w:r>
        <w:r w:rsidR="008B75D5">
          <w:rPr>
            <w:webHidden/>
          </w:rPr>
          <w:fldChar w:fldCharType="begin"/>
        </w:r>
        <w:r w:rsidR="008B75D5">
          <w:rPr>
            <w:webHidden/>
          </w:rPr>
          <w:instrText xml:space="preserve"> PAGEREF _Toc334398061 \h </w:instrText>
        </w:r>
        <w:r w:rsidR="008B75D5">
          <w:rPr>
            <w:webHidden/>
          </w:rPr>
        </w:r>
        <w:r w:rsidR="008B75D5">
          <w:rPr>
            <w:webHidden/>
          </w:rPr>
          <w:fldChar w:fldCharType="separate"/>
        </w:r>
        <w:r w:rsidR="008B75D5">
          <w:rPr>
            <w:webHidden/>
          </w:rPr>
          <w:t>4</w:t>
        </w:r>
        <w:r w:rsidR="008B75D5">
          <w:rPr>
            <w:webHidden/>
          </w:rPr>
          <w:fldChar w:fldCharType="end"/>
        </w:r>
      </w:hyperlink>
    </w:p>
    <w:p w:rsidR="008B75D5" w:rsidRDefault="0051557F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en-IN"/>
        </w:rPr>
      </w:pPr>
      <w:hyperlink w:anchor="_Toc334398062" w:history="1">
        <w:r w:rsidR="008B75D5" w:rsidRPr="00EA2E3D">
          <w:rPr>
            <w:rStyle w:val="Hyperlink"/>
          </w:rPr>
          <w:t>2.1. Functionalities</w:t>
        </w:r>
        <w:r w:rsidR="008B75D5">
          <w:rPr>
            <w:webHidden/>
          </w:rPr>
          <w:tab/>
        </w:r>
        <w:r w:rsidR="008B75D5">
          <w:rPr>
            <w:webHidden/>
          </w:rPr>
          <w:fldChar w:fldCharType="begin"/>
        </w:r>
        <w:r w:rsidR="008B75D5">
          <w:rPr>
            <w:webHidden/>
          </w:rPr>
          <w:instrText xml:space="preserve"> PAGEREF _Toc334398062 \h </w:instrText>
        </w:r>
        <w:r w:rsidR="008B75D5">
          <w:rPr>
            <w:webHidden/>
          </w:rPr>
        </w:r>
        <w:r w:rsidR="008B75D5">
          <w:rPr>
            <w:webHidden/>
          </w:rPr>
          <w:fldChar w:fldCharType="separate"/>
        </w:r>
        <w:r w:rsidR="008B75D5">
          <w:rPr>
            <w:webHidden/>
          </w:rPr>
          <w:t>4</w:t>
        </w:r>
        <w:r w:rsidR="008B75D5">
          <w:rPr>
            <w:webHidden/>
          </w:rPr>
          <w:fldChar w:fldCharType="end"/>
        </w:r>
      </w:hyperlink>
    </w:p>
    <w:p w:rsidR="008B75D5" w:rsidRDefault="0051557F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en-IN"/>
        </w:rPr>
      </w:pPr>
      <w:hyperlink w:anchor="_Toc334398063" w:history="1">
        <w:r w:rsidR="008B75D5" w:rsidRPr="00EA2E3D">
          <w:rPr>
            <w:rStyle w:val="Hyperlink"/>
          </w:rPr>
          <w:t>2.2. Search</w:t>
        </w:r>
        <w:r w:rsidR="008B75D5">
          <w:rPr>
            <w:webHidden/>
          </w:rPr>
          <w:tab/>
        </w:r>
        <w:r w:rsidR="008B75D5">
          <w:rPr>
            <w:webHidden/>
          </w:rPr>
          <w:fldChar w:fldCharType="begin"/>
        </w:r>
        <w:r w:rsidR="008B75D5">
          <w:rPr>
            <w:webHidden/>
          </w:rPr>
          <w:instrText xml:space="preserve"> PAGEREF _Toc334398063 \h </w:instrText>
        </w:r>
        <w:r w:rsidR="008B75D5">
          <w:rPr>
            <w:webHidden/>
          </w:rPr>
        </w:r>
        <w:r w:rsidR="008B75D5">
          <w:rPr>
            <w:webHidden/>
          </w:rPr>
          <w:fldChar w:fldCharType="separate"/>
        </w:r>
        <w:r w:rsidR="008B75D5">
          <w:rPr>
            <w:webHidden/>
          </w:rPr>
          <w:t>4</w:t>
        </w:r>
        <w:r w:rsidR="008B75D5">
          <w:rPr>
            <w:webHidden/>
          </w:rPr>
          <w:fldChar w:fldCharType="end"/>
        </w:r>
      </w:hyperlink>
    </w:p>
    <w:p w:rsidR="008B75D5" w:rsidRDefault="0051557F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en-IN"/>
        </w:rPr>
      </w:pPr>
      <w:hyperlink w:anchor="_Toc334398064" w:history="1">
        <w:r w:rsidR="008B75D5" w:rsidRPr="00EA2E3D">
          <w:rPr>
            <w:rStyle w:val="Hyperlink"/>
          </w:rPr>
          <w:t>2.3. Display &amp; Drill Down</w:t>
        </w:r>
        <w:r w:rsidR="008B75D5">
          <w:rPr>
            <w:webHidden/>
          </w:rPr>
          <w:tab/>
        </w:r>
        <w:r w:rsidR="008B75D5">
          <w:rPr>
            <w:webHidden/>
          </w:rPr>
          <w:fldChar w:fldCharType="begin"/>
        </w:r>
        <w:r w:rsidR="008B75D5">
          <w:rPr>
            <w:webHidden/>
          </w:rPr>
          <w:instrText xml:space="preserve"> PAGEREF _Toc334398064 \h </w:instrText>
        </w:r>
        <w:r w:rsidR="008B75D5">
          <w:rPr>
            <w:webHidden/>
          </w:rPr>
        </w:r>
        <w:r w:rsidR="008B75D5">
          <w:rPr>
            <w:webHidden/>
          </w:rPr>
          <w:fldChar w:fldCharType="separate"/>
        </w:r>
        <w:r w:rsidR="008B75D5">
          <w:rPr>
            <w:webHidden/>
          </w:rPr>
          <w:t>5</w:t>
        </w:r>
        <w:r w:rsidR="008B75D5">
          <w:rPr>
            <w:webHidden/>
          </w:rPr>
          <w:fldChar w:fldCharType="end"/>
        </w:r>
      </w:hyperlink>
    </w:p>
    <w:p w:rsidR="008B75D5" w:rsidRDefault="0051557F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en-IN"/>
        </w:rPr>
      </w:pPr>
      <w:hyperlink w:anchor="_Toc334398065" w:history="1">
        <w:r w:rsidR="008B75D5" w:rsidRPr="00EA2E3D">
          <w:rPr>
            <w:rStyle w:val="Hyperlink"/>
          </w:rPr>
          <w:t>2.4. Details</w:t>
        </w:r>
        <w:r w:rsidR="008B75D5">
          <w:rPr>
            <w:webHidden/>
          </w:rPr>
          <w:tab/>
        </w:r>
        <w:r w:rsidR="008B75D5">
          <w:rPr>
            <w:webHidden/>
          </w:rPr>
          <w:fldChar w:fldCharType="begin"/>
        </w:r>
        <w:r w:rsidR="008B75D5">
          <w:rPr>
            <w:webHidden/>
          </w:rPr>
          <w:instrText xml:space="preserve"> PAGEREF _Toc334398065 \h </w:instrText>
        </w:r>
        <w:r w:rsidR="008B75D5">
          <w:rPr>
            <w:webHidden/>
          </w:rPr>
        </w:r>
        <w:r w:rsidR="008B75D5">
          <w:rPr>
            <w:webHidden/>
          </w:rPr>
          <w:fldChar w:fldCharType="separate"/>
        </w:r>
        <w:r w:rsidR="008B75D5">
          <w:rPr>
            <w:webHidden/>
          </w:rPr>
          <w:t>5</w:t>
        </w:r>
        <w:r w:rsidR="008B75D5">
          <w:rPr>
            <w:webHidden/>
          </w:rPr>
          <w:fldChar w:fldCharType="end"/>
        </w:r>
      </w:hyperlink>
    </w:p>
    <w:p w:rsidR="008B75D5" w:rsidRDefault="0051557F">
      <w:pPr>
        <w:pStyle w:val="TOC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IN" w:eastAsia="en-IN"/>
        </w:rPr>
      </w:pPr>
      <w:hyperlink w:anchor="_Toc334398066" w:history="1">
        <w:r w:rsidR="008B75D5" w:rsidRPr="00EA2E3D">
          <w:rPr>
            <w:rStyle w:val="Hyperlink"/>
          </w:rPr>
          <w:t>3. Technical Details</w:t>
        </w:r>
        <w:r w:rsidR="008B75D5">
          <w:rPr>
            <w:webHidden/>
          </w:rPr>
          <w:tab/>
        </w:r>
        <w:r w:rsidR="008B75D5">
          <w:rPr>
            <w:webHidden/>
          </w:rPr>
          <w:fldChar w:fldCharType="begin"/>
        </w:r>
        <w:r w:rsidR="008B75D5">
          <w:rPr>
            <w:webHidden/>
          </w:rPr>
          <w:instrText xml:space="preserve"> PAGEREF _Toc334398066 \h </w:instrText>
        </w:r>
        <w:r w:rsidR="008B75D5">
          <w:rPr>
            <w:webHidden/>
          </w:rPr>
        </w:r>
        <w:r w:rsidR="008B75D5">
          <w:rPr>
            <w:webHidden/>
          </w:rPr>
          <w:fldChar w:fldCharType="separate"/>
        </w:r>
        <w:r w:rsidR="008B75D5">
          <w:rPr>
            <w:webHidden/>
          </w:rPr>
          <w:t>6</w:t>
        </w:r>
        <w:r w:rsidR="008B75D5">
          <w:rPr>
            <w:webHidden/>
          </w:rPr>
          <w:fldChar w:fldCharType="end"/>
        </w:r>
      </w:hyperlink>
    </w:p>
    <w:p w:rsidR="008B75D5" w:rsidRDefault="0051557F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2"/>
          <w:lang w:val="en-IN" w:eastAsia="en-IN"/>
        </w:rPr>
      </w:pPr>
      <w:hyperlink w:anchor="_Toc334398067" w:history="1">
        <w:r w:rsidR="008B75D5" w:rsidRPr="00EA2E3D">
          <w:rPr>
            <w:rStyle w:val="Hyperlink"/>
          </w:rPr>
          <w:t>3.1. Technologies &amp; Tools Used</w:t>
        </w:r>
        <w:r w:rsidR="008B75D5">
          <w:rPr>
            <w:webHidden/>
          </w:rPr>
          <w:tab/>
        </w:r>
        <w:r w:rsidR="008B75D5">
          <w:rPr>
            <w:webHidden/>
          </w:rPr>
          <w:fldChar w:fldCharType="begin"/>
        </w:r>
        <w:r w:rsidR="008B75D5">
          <w:rPr>
            <w:webHidden/>
          </w:rPr>
          <w:instrText xml:space="preserve"> PAGEREF _Toc334398067 \h </w:instrText>
        </w:r>
        <w:r w:rsidR="008B75D5">
          <w:rPr>
            <w:webHidden/>
          </w:rPr>
        </w:r>
        <w:r w:rsidR="008B75D5">
          <w:rPr>
            <w:webHidden/>
          </w:rPr>
          <w:fldChar w:fldCharType="separate"/>
        </w:r>
        <w:r w:rsidR="008B75D5">
          <w:rPr>
            <w:webHidden/>
          </w:rPr>
          <w:t>6</w:t>
        </w:r>
        <w:r w:rsidR="008B75D5">
          <w:rPr>
            <w:webHidden/>
          </w:rPr>
          <w:fldChar w:fldCharType="end"/>
        </w:r>
      </w:hyperlink>
    </w:p>
    <w:p w:rsidR="00BF497B" w:rsidRDefault="000826BA" w:rsidP="00EC01C3">
      <w:pPr>
        <w:pStyle w:val="BodyText"/>
        <w:jc w:val="both"/>
        <w:rPr>
          <w:b/>
          <w:bCs/>
          <w:noProof/>
          <w:color w:val="0072BC"/>
        </w:rPr>
      </w:pPr>
      <w:r>
        <w:rPr>
          <w:noProof/>
          <w:color w:val="0072BC"/>
        </w:rPr>
        <w:fldChar w:fldCharType="end"/>
      </w:r>
    </w:p>
    <w:p w:rsidR="00536261" w:rsidRPr="0031771C" w:rsidRDefault="00536261" w:rsidP="0031771C">
      <w:pPr>
        <w:pStyle w:val="CoverSubHeads"/>
        <w:jc w:val="center"/>
        <w:sectPr w:rsidR="00536261" w:rsidRPr="0031771C" w:rsidSect="0013098F">
          <w:headerReference w:type="even" r:id="rId15"/>
          <w:headerReference w:type="default" r:id="rId16"/>
          <w:pgSz w:w="12240" w:h="15840" w:code="1"/>
          <w:pgMar w:top="1080" w:right="1080" w:bottom="1080" w:left="1440" w:header="360" w:footer="360" w:gutter="0"/>
          <w:cols w:space="720"/>
          <w:titlePg/>
          <w:docGrid w:linePitch="360"/>
        </w:sectPr>
      </w:pPr>
    </w:p>
    <w:p w:rsidR="00635D16" w:rsidRDefault="007B27EC" w:rsidP="0008116E">
      <w:pPr>
        <w:pStyle w:val="Heading1"/>
      </w:pPr>
      <w:bookmarkStart w:id="0" w:name="_Toc334398058"/>
      <w:r>
        <w:lastRenderedPageBreak/>
        <w:t>Introduction</w:t>
      </w:r>
      <w:bookmarkEnd w:id="0"/>
    </w:p>
    <w:p w:rsidR="007B27EC" w:rsidRPr="007B27EC" w:rsidRDefault="007B27EC" w:rsidP="007B27EC">
      <w:pPr>
        <w:pStyle w:val="Heading2"/>
      </w:pPr>
      <w:bookmarkStart w:id="1" w:name="_Toc334398059"/>
      <w:r>
        <w:t>Purpose</w:t>
      </w:r>
      <w:bookmarkEnd w:id="1"/>
    </w:p>
    <w:p w:rsidR="005D7D66" w:rsidRDefault="00D51035" w:rsidP="002651C2">
      <w:pPr>
        <w:pStyle w:val="BodyText"/>
        <w:jc w:val="both"/>
      </w:pPr>
      <w:r>
        <w:t xml:space="preserve">At the outset, we would like to thank the CBA’s Office of CTO </w:t>
      </w:r>
      <w:r w:rsidR="00F91AC1">
        <w:t>for</w:t>
      </w:r>
      <w:r>
        <w:t xml:space="preserve"> providing HCL the opportunity to partici</w:t>
      </w:r>
      <w:r w:rsidR="005D7D66">
        <w:t>pate in the Coding Competition.</w:t>
      </w:r>
    </w:p>
    <w:p w:rsidR="007B27EC" w:rsidRDefault="00D51035" w:rsidP="002651C2">
      <w:pPr>
        <w:pStyle w:val="BodyText"/>
        <w:jc w:val="both"/>
      </w:pPr>
      <w:r>
        <w:t>As part of the First Ro</w:t>
      </w:r>
      <w:r w:rsidR="00594881">
        <w:t>und of submission (the Fun Run</w:t>
      </w:r>
      <w:r>
        <w:t>) HCL</w:t>
      </w:r>
      <w:r w:rsidR="005D7D66">
        <w:t xml:space="preserve"> is submitting the Application – “</w:t>
      </w:r>
      <w:r w:rsidR="004E738C">
        <w:t>Location</w:t>
      </w:r>
      <w:r w:rsidR="005D7D66">
        <w:t xml:space="preserve"> Based Financial Spend Pattern”</w:t>
      </w:r>
      <w:r w:rsidR="00594881">
        <w:t>.</w:t>
      </w:r>
    </w:p>
    <w:p w:rsidR="00B1686E" w:rsidRDefault="005D7D66" w:rsidP="00B1686E">
      <w:pPr>
        <w:pStyle w:val="Heading2"/>
      </w:pPr>
      <w:bookmarkStart w:id="2" w:name="_Toc334398060"/>
      <w:r>
        <w:t>Overview</w:t>
      </w:r>
      <w:bookmarkEnd w:id="2"/>
    </w:p>
    <w:p w:rsidR="00B1686E" w:rsidRDefault="00594881" w:rsidP="002651C2">
      <w:pPr>
        <w:pStyle w:val="BodyText"/>
        <w:jc w:val="both"/>
      </w:pPr>
      <w:r>
        <w:t xml:space="preserve">Study and analysis of Financial spend pattern based on different locations </w:t>
      </w:r>
      <w:r w:rsidR="00245562">
        <w:t>for</w:t>
      </w:r>
      <w:r w:rsidR="007A4FF0">
        <w:t xml:space="preserve"> a </w:t>
      </w:r>
      <w:r w:rsidR="00245562">
        <w:t xml:space="preserve">frequent travelling </w:t>
      </w:r>
      <w:r w:rsidR="007A4FF0">
        <w:t xml:space="preserve">person </w:t>
      </w:r>
      <w:r>
        <w:t>will help</w:t>
      </w:r>
      <w:r w:rsidR="00245562">
        <w:t xml:space="preserve"> a lot</w:t>
      </w:r>
      <w:r>
        <w:t xml:space="preserve"> in </w:t>
      </w:r>
      <w:r w:rsidR="007A4FF0">
        <w:t xml:space="preserve">better planning and managing his/her Financial needs. To facilitate a single view of </w:t>
      </w:r>
      <w:r w:rsidR="00ED4802">
        <w:t xml:space="preserve">the </w:t>
      </w:r>
      <w:r w:rsidR="007A4FF0">
        <w:t>spend patter</w:t>
      </w:r>
      <w:r w:rsidR="006E5F9D">
        <w:t>n a simple Web</w:t>
      </w:r>
      <w:r w:rsidR="007A4FF0">
        <w:t xml:space="preserve"> Application is designed </w:t>
      </w:r>
      <w:r w:rsidR="006E5F9D">
        <w:t xml:space="preserve">to show data </w:t>
      </w:r>
      <w:r w:rsidR="00245562">
        <w:t>based on Geo / Location</w:t>
      </w:r>
      <w:r w:rsidR="006E5F9D">
        <w:t xml:space="preserve"> where the spending has occurred within a given time period.</w:t>
      </w:r>
      <w:r w:rsidR="008B62C1">
        <w:t xml:space="preserve"> This further can be extended to provide analytics aroun</w:t>
      </w:r>
      <w:r w:rsidR="00ED4802">
        <w:t xml:space="preserve">d the various parameters of </w:t>
      </w:r>
      <w:r w:rsidR="008B62C1">
        <w:t>spend to identify patterns.</w:t>
      </w:r>
    </w:p>
    <w:p w:rsidR="00ED4802" w:rsidRDefault="006E5F9D" w:rsidP="00B53110">
      <w:pPr>
        <w:pStyle w:val="BodyText"/>
        <w:jc w:val="both"/>
        <w:rPr>
          <w:noProof/>
          <w:lang w:val="en-IN" w:eastAsia="en-IN"/>
        </w:rPr>
      </w:pPr>
      <w:r>
        <w:t xml:space="preserve">As soon as the user (CBA account holder) logs into the web </w:t>
      </w:r>
      <w:r w:rsidR="007011E9">
        <w:t>page</w:t>
      </w:r>
      <w:r>
        <w:t xml:space="preserve"> and brings up the application the following </w:t>
      </w:r>
      <w:r w:rsidR="008B62C1">
        <w:t>will be displayed:</w:t>
      </w:r>
    </w:p>
    <w:p w:rsidR="00ED4802" w:rsidRDefault="00BD3A7C" w:rsidP="00BD3A7C">
      <w:pPr>
        <w:autoSpaceDE/>
        <w:autoSpaceDN/>
        <w:adjustRightInd/>
        <w:spacing w:before="0" w:after="200" w:line="276" w:lineRule="auto"/>
        <w:ind w:left="720"/>
        <w:contextualSpacing/>
      </w:pPr>
      <w:r>
        <w:rPr>
          <w:noProof/>
        </w:rPr>
        <w:drawing>
          <wp:inline distT="0" distB="0" distL="0" distR="0">
            <wp:extent cx="5248275" cy="3424649"/>
            <wp:effectExtent l="0" t="0" r="0" b="0"/>
            <wp:docPr id="3" name="Picture 3" descr="C:\Users\sirish\Desktop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rish\Desktop\hom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42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802" w:rsidRDefault="00ED4802" w:rsidP="00ED4802">
      <w:pPr>
        <w:autoSpaceDE/>
        <w:autoSpaceDN/>
        <w:adjustRightInd/>
        <w:spacing w:before="0" w:after="200" w:line="276" w:lineRule="auto"/>
        <w:contextualSpacing/>
        <w:jc w:val="center"/>
      </w:pPr>
      <w:r>
        <w:t>Fig – 1</w:t>
      </w:r>
    </w:p>
    <w:p w:rsidR="00BD3A7C" w:rsidRDefault="00BD3A7C" w:rsidP="00ED4802">
      <w:pPr>
        <w:autoSpaceDE/>
        <w:autoSpaceDN/>
        <w:adjustRightInd/>
        <w:spacing w:before="0" w:after="200" w:line="276" w:lineRule="auto"/>
        <w:contextualSpacing/>
        <w:jc w:val="center"/>
      </w:pPr>
    </w:p>
    <w:p w:rsidR="00ED4802" w:rsidRDefault="00ED4802" w:rsidP="00ED4802">
      <w:pPr>
        <w:pStyle w:val="Heading1"/>
      </w:pPr>
      <w:bookmarkStart w:id="3" w:name="_Toc334398061"/>
      <w:r>
        <w:t>App Details</w:t>
      </w:r>
      <w:bookmarkEnd w:id="3"/>
    </w:p>
    <w:p w:rsidR="00ED4802" w:rsidRPr="007B27EC" w:rsidRDefault="00ED4802" w:rsidP="00ED4802">
      <w:pPr>
        <w:pStyle w:val="Heading2"/>
      </w:pPr>
      <w:bookmarkStart w:id="4" w:name="_Toc334398062"/>
      <w:r>
        <w:t>Functionalities</w:t>
      </w:r>
      <w:bookmarkEnd w:id="4"/>
    </w:p>
    <w:p w:rsidR="00ED4802" w:rsidRDefault="00ED4802" w:rsidP="008A7EC9">
      <w:pPr>
        <w:autoSpaceDE/>
        <w:autoSpaceDN/>
        <w:adjustRightInd/>
        <w:spacing w:before="0" w:after="200" w:line="276" w:lineRule="auto"/>
        <w:contextualSpacing/>
      </w:pPr>
    </w:p>
    <w:p w:rsidR="00ED4802" w:rsidRDefault="00F44CEE" w:rsidP="008A7EC9">
      <w:pPr>
        <w:autoSpaceDE/>
        <w:autoSpaceDN/>
        <w:adjustRightInd/>
        <w:spacing w:before="0" w:after="200" w:line="276" w:lineRule="auto"/>
        <w:contextualSpacing/>
      </w:pPr>
      <w:r>
        <w:t>The App provides the following functionalities at a high level for a user</w:t>
      </w:r>
    </w:p>
    <w:p w:rsidR="00F44CEE" w:rsidRDefault="00F44CEE" w:rsidP="00D51002">
      <w:pPr>
        <w:pStyle w:val="ListParagraph"/>
        <w:numPr>
          <w:ilvl w:val="0"/>
          <w:numId w:val="17"/>
        </w:numPr>
        <w:autoSpaceDE/>
        <w:autoSpaceDN/>
        <w:adjustRightInd/>
        <w:spacing w:before="0" w:after="200" w:line="276" w:lineRule="auto"/>
        <w:contextualSpacing/>
      </w:pPr>
      <w:r w:rsidRPr="00F44CEE">
        <w:rPr>
          <w:b/>
        </w:rPr>
        <w:t>Search</w:t>
      </w:r>
      <w:r>
        <w:t xml:space="preserve"> for spend pattern based on Account Type</w:t>
      </w:r>
    </w:p>
    <w:p w:rsidR="00F44CEE" w:rsidRDefault="00F44CEE" w:rsidP="00D51002">
      <w:pPr>
        <w:pStyle w:val="ListParagraph"/>
        <w:numPr>
          <w:ilvl w:val="0"/>
          <w:numId w:val="17"/>
        </w:numPr>
        <w:autoSpaceDE/>
        <w:autoSpaceDN/>
        <w:adjustRightInd/>
        <w:spacing w:before="0" w:after="200" w:line="276" w:lineRule="auto"/>
        <w:contextualSpacing/>
      </w:pPr>
      <w:r w:rsidRPr="001E350E">
        <w:rPr>
          <w:b/>
        </w:rPr>
        <w:t xml:space="preserve">Display </w:t>
      </w:r>
      <w:r w:rsidR="001E350E" w:rsidRPr="001E350E">
        <w:rPr>
          <w:b/>
        </w:rPr>
        <w:t>&amp; Drill Down</w:t>
      </w:r>
      <w:r w:rsidR="001E350E">
        <w:t xml:space="preserve"> </w:t>
      </w:r>
      <w:r>
        <w:t>al</w:t>
      </w:r>
      <w:r w:rsidR="00B53110">
        <w:t>l spends based on location</w:t>
      </w:r>
      <w:r w:rsidR="001E350E">
        <w:t>s</w:t>
      </w:r>
      <w:r w:rsidR="00B53110">
        <w:t xml:space="preserve"> in </w:t>
      </w:r>
      <w:r>
        <w:t>map</w:t>
      </w:r>
    </w:p>
    <w:p w:rsidR="00F44CEE" w:rsidRDefault="001E350E" w:rsidP="00D51002">
      <w:pPr>
        <w:pStyle w:val="ListParagraph"/>
        <w:numPr>
          <w:ilvl w:val="0"/>
          <w:numId w:val="17"/>
        </w:numPr>
        <w:autoSpaceDE/>
        <w:autoSpaceDN/>
        <w:adjustRightInd/>
        <w:spacing w:before="0" w:after="200" w:line="276" w:lineRule="auto"/>
        <w:contextualSpacing/>
      </w:pPr>
      <w:r>
        <w:rPr>
          <w:b/>
        </w:rPr>
        <w:t xml:space="preserve">Details </w:t>
      </w:r>
      <w:r w:rsidR="00F44CEE">
        <w:t xml:space="preserve">of spend based </w:t>
      </w:r>
      <w:r w:rsidR="004D366A">
        <w:t>on</w:t>
      </w:r>
      <w:r>
        <w:t xml:space="preserve"> a given</w:t>
      </w:r>
      <w:r w:rsidR="00F44CEE">
        <w:t xml:space="preserve"> Location</w:t>
      </w:r>
    </w:p>
    <w:p w:rsidR="00ED4802" w:rsidRDefault="00F44CEE" w:rsidP="00F44CEE">
      <w:pPr>
        <w:pStyle w:val="Heading2"/>
      </w:pPr>
      <w:bookmarkStart w:id="5" w:name="_Toc334398063"/>
      <w:r>
        <w:t>Search</w:t>
      </w:r>
      <w:bookmarkEnd w:id="5"/>
    </w:p>
    <w:p w:rsidR="00ED4802" w:rsidRDefault="00ED4802" w:rsidP="008A7EC9">
      <w:pPr>
        <w:autoSpaceDE/>
        <w:autoSpaceDN/>
        <w:adjustRightInd/>
        <w:spacing w:before="0" w:after="200" w:line="276" w:lineRule="auto"/>
        <w:contextualSpacing/>
      </w:pPr>
    </w:p>
    <w:p w:rsidR="00F44CEE" w:rsidRDefault="00ED4802" w:rsidP="008A7EC9">
      <w:pPr>
        <w:autoSpaceDE/>
        <w:autoSpaceDN/>
        <w:adjustRightInd/>
        <w:spacing w:before="0" w:after="200" w:line="276" w:lineRule="auto"/>
        <w:contextualSpacing/>
      </w:pPr>
      <w:r>
        <w:t xml:space="preserve">The user </w:t>
      </w:r>
      <w:r w:rsidR="00895D36">
        <w:t>from</w:t>
      </w:r>
      <w:r w:rsidR="00F44CEE">
        <w:t xml:space="preserve"> the Home page (refer Fig 1)</w:t>
      </w:r>
      <w:r>
        <w:t xml:space="preserve"> can click on the Search button situated at the top ri</w:t>
      </w:r>
      <w:r w:rsidR="00F44CEE">
        <w:t>ght corner of the App.</w:t>
      </w:r>
    </w:p>
    <w:p w:rsidR="00F44CEE" w:rsidRDefault="00F44CEE" w:rsidP="008A7EC9">
      <w:pPr>
        <w:autoSpaceDE/>
        <w:autoSpaceDN/>
        <w:adjustRightInd/>
        <w:spacing w:before="0" w:after="200" w:line="276" w:lineRule="auto"/>
        <w:contextualSpacing/>
      </w:pPr>
    </w:p>
    <w:p w:rsidR="00ED4802" w:rsidRDefault="00F44CEE" w:rsidP="008A7EC9">
      <w:pPr>
        <w:autoSpaceDE/>
        <w:autoSpaceDN/>
        <w:adjustRightInd/>
        <w:spacing w:before="0" w:after="200" w:line="276" w:lineRule="auto"/>
        <w:contextualSpacing/>
      </w:pPr>
      <w:r>
        <w:t>This will bring up a F</w:t>
      </w:r>
      <w:r w:rsidR="00ED4802">
        <w:t>orm where the user can enter data based on his account type and period of spend to identify the pattern for a specified time period.</w:t>
      </w:r>
    </w:p>
    <w:p w:rsidR="00ED4802" w:rsidRDefault="00ED4802" w:rsidP="008A7EC9">
      <w:pPr>
        <w:autoSpaceDE/>
        <w:autoSpaceDN/>
        <w:adjustRightInd/>
        <w:spacing w:before="0" w:after="200" w:line="276" w:lineRule="auto"/>
        <w:contextualSpacing/>
      </w:pPr>
    </w:p>
    <w:p w:rsidR="00ED4802" w:rsidRDefault="008A1D60" w:rsidP="008A1D60">
      <w:pPr>
        <w:autoSpaceDE/>
        <w:autoSpaceDN/>
        <w:adjustRightInd/>
        <w:spacing w:before="0" w:after="200" w:line="276" w:lineRule="auto"/>
        <w:ind w:left="540"/>
        <w:contextualSpacing/>
      </w:pPr>
      <w:r>
        <w:rPr>
          <w:noProof/>
        </w:rPr>
        <w:drawing>
          <wp:inline distT="0" distB="0" distL="0" distR="0">
            <wp:extent cx="5932886" cy="3533775"/>
            <wp:effectExtent l="0" t="0" r="0" b="0"/>
            <wp:docPr id="8" name="Picture 8" descr="C:\Users\sirish\Desktop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rish\Desktop\searc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98" cy="354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D60">
        <w:rPr>
          <w:noProof/>
        </w:rPr>
        <w:t xml:space="preserve"> </w:t>
      </w:r>
    </w:p>
    <w:p w:rsidR="00ED4802" w:rsidRDefault="00ED4802" w:rsidP="008A7EC9">
      <w:pPr>
        <w:autoSpaceDE/>
        <w:autoSpaceDN/>
        <w:adjustRightInd/>
        <w:spacing w:before="0" w:after="200" w:line="276" w:lineRule="auto"/>
        <w:contextualSpacing/>
      </w:pPr>
    </w:p>
    <w:p w:rsidR="00ED4802" w:rsidRDefault="00F44CEE" w:rsidP="00F44CEE">
      <w:pPr>
        <w:autoSpaceDE/>
        <w:autoSpaceDN/>
        <w:adjustRightInd/>
        <w:spacing w:before="0" w:after="200" w:line="276" w:lineRule="auto"/>
        <w:contextualSpacing/>
        <w:jc w:val="center"/>
      </w:pPr>
      <w:r>
        <w:t>Fig – 2</w:t>
      </w:r>
    </w:p>
    <w:p w:rsidR="00ED4802" w:rsidRDefault="00ED4802" w:rsidP="008A7EC9">
      <w:pPr>
        <w:autoSpaceDE/>
        <w:autoSpaceDN/>
        <w:adjustRightInd/>
        <w:spacing w:before="0" w:after="200" w:line="276" w:lineRule="auto"/>
        <w:contextualSpacing/>
      </w:pPr>
    </w:p>
    <w:p w:rsidR="00ED4802" w:rsidRDefault="00ED4802" w:rsidP="008A7EC9">
      <w:pPr>
        <w:autoSpaceDE/>
        <w:autoSpaceDN/>
        <w:adjustRightInd/>
        <w:spacing w:before="0" w:after="200" w:line="276" w:lineRule="auto"/>
        <w:contextualSpacing/>
      </w:pPr>
    </w:p>
    <w:p w:rsidR="00ED4802" w:rsidRDefault="00B53110" w:rsidP="008A7EC9">
      <w:pPr>
        <w:autoSpaceDE/>
        <w:autoSpaceDN/>
        <w:adjustRightInd/>
        <w:spacing w:before="0" w:after="200" w:line="276" w:lineRule="auto"/>
        <w:contextualSpacing/>
      </w:pPr>
      <w:r>
        <w:t>The form can be submitted by pressing the Search button in this.</w:t>
      </w:r>
    </w:p>
    <w:p w:rsidR="00ED4802" w:rsidRDefault="00ED4802" w:rsidP="008A7EC9">
      <w:pPr>
        <w:autoSpaceDE/>
        <w:autoSpaceDN/>
        <w:adjustRightInd/>
        <w:spacing w:before="0" w:after="200" w:line="276" w:lineRule="auto"/>
        <w:contextualSpacing/>
      </w:pPr>
    </w:p>
    <w:p w:rsidR="00B53110" w:rsidRDefault="00B53110" w:rsidP="008A7EC9">
      <w:pPr>
        <w:autoSpaceDE/>
        <w:autoSpaceDN/>
        <w:adjustRightInd/>
        <w:spacing w:before="0" w:after="200" w:line="276" w:lineRule="auto"/>
        <w:contextualSpacing/>
      </w:pPr>
    </w:p>
    <w:p w:rsidR="00B53110" w:rsidRDefault="00B53110" w:rsidP="008A7EC9">
      <w:pPr>
        <w:autoSpaceDE/>
        <w:autoSpaceDN/>
        <w:adjustRightInd/>
        <w:spacing w:before="0" w:after="200" w:line="276" w:lineRule="auto"/>
        <w:contextualSpacing/>
      </w:pPr>
    </w:p>
    <w:p w:rsidR="00F44CEE" w:rsidRDefault="00F44CEE" w:rsidP="00F44CEE">
      <w:pPr>
        <w:pStyle w:val="Heading2"/>
      </w:pPr>
      <w:bookmarkStart w:id="6" w:name="_Toc334398064"/>
      <w:r>
        <w:t>Display</w:t>
      </w:r>
      <w:r w:rsidR="001E350E">
        <w:t xml:space="preserve"> &amp; Drill Down</w:t>
      </w:r>
      <w:bookmarkEnd w:id="6"/>
    </w:p>
    <w:p w:rsidR="00ED4802" w:rsidRDefault="00ED4802" w:rsidP="008A7EC9">
      <w:pPr>
        <w:autoSpaceDE/>
        <w:autoSpaceDN/>
        <w:adjustRightInd/>
        <w:spacing w:before="0" w:after="200" w:line="276" w:lineRule="auto"/>
        <w:contextualSpacing/>
      </w:pPr>
    </w:p>
    <w:p w:rsidR="00ED4802" w:rsidRDefault="00F44CEE" w:rsidP="008A7EC9">
      <w:pPr>
        <w:autoSpaceDE/>
        <w:autoSpaceDN/>
        <w:adjustRightInd/>
        <w:spacing w:before="0" w:after="200" w:line="276" w:lineRule="auto"/>
        <w:contextualSpacing/>
      </w:pPr>
      <w:r>
        <w:t>The Form entered with search details once submitted will provide the following view with respect to the geography</w:t>
      </w:r>
      <w:r w:rsidR="00B53110">
        <w:t xml:space="preserve"> / location</w:t>
      </w:r>
      <w:r w:rsidR="00B73AE4">
        <w:t xml:space="preserve"> where the spend has happened.</w:t>
      </w:r>
    </w:p>
    <w:p w:rsidR="00ED4802" w:rsidRDefault="00ED4802" w:rsidP="008A7EC9">
      <w:pPr>
        <w:autoSpaceDE/>
        <w:autoSpaceDN/>
        <w:adjustRightInd/>
        <w:spacing w:before="0" w:after="200" w:line="276" w:lineRule="auto"/>
        <w:contextualSpacing/>
      </w:pPr>
    </w:p>
    <w:p w:rsidR="00B53110" w:rsidRDefault="00BD3A7C" w:rsidP="008A7EC9">
      <w:pPr>
        <w:autoSpaceDE/>
        <w:autoSpaceDN/>
        <w:adjustRightInd/>
        <w:spacing w:before="0" w:after="200" w:line="276" w:lineRule="auto"/>
        <w:contextualSpacing/>
      </w:pPr>
      <w:r>
        <w:rPr>
          <w:noProof/>
        </w:rPr>
        <w:drawing>
          <wp:inline distT="0" distB="0" distL="0" distR="0">
            <wp:extent cx="6172200" cy="3470803"/>
            <wp:effectExtent l="0" t="0" r="0" b="0"/>
            <wp:docPr id="6" name="Picture 6" descr="C:\Users\sirish\Desktop\search-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rish\Desktop\search-result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7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110" w:rsidRDefault="00B53110" w:rsidP="008A7EC9">
      <w:pPr>
        <w:autoSpaceDE/>
        <w:autoSpaceDN/>
        <w:adjustRightInd/>
        <w:spacing w:before="0" w:after="200" w:line="276" w:lineRule="auto"/>
        <w:contextualSpacing/>
      </w:pPr>
    </w:p>
    <w:p w:rsidR="00B53110" w:rsidRDefault="00B53110" w:rsidP="00B53110">
      <w:pPr>
        <w:autoSpaceDE/>
        <w:autoSpaceDN/>
        <w:adjustRightInd/>
        <w:spacing w:before="0" w:after="200" w:line="276" w:lineRule="auto"/>
        <w:contextualSpacing/>
        <w:jc w:val="center"/>
      </w:pPr>
      <w:r>
        <w:t>Fig – 3</w:t>
      </w:r>
    </w:p>
    <w:p w:rsidR="00B53110" w:rsidRDefault="00B53110" w:rsidP="00B53110">
      <w:pPr>
        <w:autoSpaceDE/>
        <w:autoSpaceDN/>
        <w:adjustRightInd/>
        <w:spacing w:before="0" w:after="200" w:line="276" w:lineRule="auto"/>
        <w:contextualSpacing/>
      </w:pPr>
    </w:p>
    <w:p w:rsidR="00B53110" w:rsidRDefault="00B53110" w:rsidP="008A7EC9">
      <w:pPr>
        <w:autoSpaceDE/>
        <w:autoSpaceDN/>
        <w:adjustRightInd/>
        <w:spacing w:before="0" w:after="200" w:line="276" w:lineRule="auto"/>
        <w:contextualSpacing/>
      </w:pPr>
      <w:r>
        <w:t xml:space="preserve">In this the various spends that have happened for the user </w:t>
      </w:r>
      <w:r w:rsidR="00B73AE4">
        <w:t xml:space="preserve">at </w:t>
      </w:r>
      <w:r>
        <w:t>different locations are highlighted with color</w:t>
      </w:r>
      <w:r w:rsidR="00B73AE4">
        <w:t>ed bubbles along with display of</w:t>
      </w:r>
      <w:r>
        <w:t xml:space="preserve"> the number of transaction</w:t>
      </w:r>
      <w:r w:rsidR="00B73AE4">
        <w:t>s</w:t>
      </w:r>
      <w:r>
        <w:t xml:space="preserve"> at that location.</w:t>
      </w:r>
    </w:p>
    <w:p w:rsidR="00B53110" w:rsidRDefault="00B53110" w:rsidP="008A7EC9">
      <w:pPr>
        <w:autoSpaceDE/>
        <w:autoSpaceDN/>
        <w:adjustRightInd/>
        <w:spacing w:before="0" w:after="200" w:line="276" w:lineRule="auto"/>
        <w:contextualSpacing/>
      </w:pPr>
    </w:p>
    <w:p w:rsidR="00B53110" w:rsidRDefault="00B53110" w:rsidP="008A7EC9">
      <w:pPr>
        <w:autoSpaceDE/>
        <w:autoSpaceDN/>
        <w:adjustRightInd/>
        <w:spacing w:before="0" w:after="200" w:line="276" w:lineRule="auto"/>
        <w:contextualSpacing/>
      </w:pPr>
      <w:r>
        <w:t>The zoom-in facility of the map can be used to drill down to details. The drill down facility will be possible at continent, city and street levels for a given search</w:t>
      </w:r>
      <w:r w:rsidR="0016560C">
        <w:t xml:space="preserve"> criteria.</w:t>
      </w:r>
    </w:p>
    <w:p w:rsidR="00B53110" w:rsidRDefault="00B53110" w:rsidP="008A7EC9">
      <w:pPr>
        <w:autoSpaceDE/>
        <w:autoSpaceDN/>
        <w:adjustRightInd/>
        <w:spacing w:before="0" w:after="200" w:line="276" w:lineRule="auto"/>
        <w:contextualSpacing/>
      </w:pPr>
    </w:p>
    <w:p w:rsidR="001E350E" w:rsidRDefault="001E350E" w:rsidP="001E350E">
      <w:pPr>
        <w:pStyle w:val="Heading2"/>
      </w:pPr>
      <w:bookmarkStart w:id="7" w:name="_Toc334398065"/>
      <w:r>
        <w:t>Details</w:t>
      </w:r>
      <w:bookmarkEnd w:id="7"/>
    </w:p>
    <w:p w:rsidR="001E350E" w:rsidRDefault="001E350E" w:rsidP="001E350E">
      <w:pPr>
        <w:autoSpaceDE/>
        <w:autoSpaceDN/>
        <w:adjustRightInd/>
        <w:spacing w:before="0" w:after="200" w:line="276" w:lineRule="auto"/>
        <w:contextualSpacing/>
      </w:pPr>
    </w:p>
    <w:p w:rsidR="00B53110" w:rsidRDefault="001E350E" w:rsidP="008A7EC9">
      <w:pPr>
        <w:autoSpaceDE/>
        <w:autoSpaceDN/>
        <w:adjustRightInd/>
        <w:spacing w:before="0" w:after="200" w:line="276" w:lineRule="auto"/>
        <w:contextualSpacing/>
      </w:pPr>
      <w:r>
        <w:t>To get details of spend for a particular location, the respective bubble can be highlighted and the Details button on top left corner of the App can be clicked.</w:t>
      </w:r>
    </w:p>
    <w:p w:rsidR="00B53110" w:rsidRDefault="00B53110" w:rsidP="008A7EC9">
      <w:pPr>
        <w:autoSpaceDE/>
        <w:autoSpaceDN/>
        <w:adjustRightInd/>
        <w:spacing w:before="0" w:after="200" w:line="276" w:lineRule="auto"/>
        <w:contextualSpacing/>
      </w:pPr>
    </w:p>
    <w:p w:rsidR="00B53110" w:rsidRDefault="001E350E" w:rsidP="008A7EC9">
      <w:pPr>
        <w:autoSpaceDE/>
        <w:autoSpaceDN/>
        <w:adjustRightInd/>
        <w:spacing w:before="0" w:after="200" w:line="276" w:lineRule="auto"/>
        <w:contextualSpacing/>
      </w:pPr>
      <w:r>
        <w:t xml:space="preserve">It then displays the following </w:t>
      </w:r>
      <w:r w:rsidR="006229BF">
        <w:t>transaction details on a new page:</w:t>
      </w:r>
    </w:p>
    <w:p w:rsidR="00B53110" w:rsidRDefault="006229BF" w:rsidP="00D51002">
      <w:pPr>
        <w:pStyle w:val="ListParagraph"/>
        <w:numPr>
          <w:ilvl w:val="0"/>
          <w:numId w:val="18"/>
        </w:numPr>
        <w:autoSpaceDE/>
        <w:autoSpaceDN/>
        <w:adjustRightInd/>
        <w:spacing w:before="0" w:after="200" w:line="276" w:lineRule="auto"/>
        <w:contextualSpacing/>
      </w:pPr>
      <w:r>
        <w:t>Merchandise purchased</w:t>
      </w:r>
    </w:p>
    <w:p w:rsidR="006229BF" w:rsidRDefault="006229BF" w:rsidP="00D51002">
      <w:pPr>
        <w:pStyle w:val="ListParagraph"/>
        <w:numPr>
          <w:ilvl w:val="0"/>
          <w:numId w:val="18"/>
        </w:numPr>
        <w:autoSpaceDE/>
        <w:autoSpaceDN/>
        <w:adjustRightInd/>
        <w:spacing w:before="0" w:after="200" w:line="276" w:lineRule="auto"/>
        <w:contextualSpacing/>
      </w:pPr>
      <w:r>
        <w:t>Shop name and address</w:t>
      </w:r>
    </w:p>
    <w:p w:rsidR="006229BF" w:rsidRDefault="006229BF" w:rsidP="00D51002">
      <w:pPr>
        <w:pStyle w:val="ListParagraph"/>
        <w:numPr>
          <w:ilvl w:val="0"/>
          <w:numId w:val="18"/>
        </w:numPr>
        <w:autoSpaceDE/>
        <w:autoSpaceDN/>
        <w:adjustRightInd/>
        <w:spacing w:before="0" w:after="200" w:line="276" w:lineRule="auto"/>
        <w:contextualSpacing/>
      </w:pPr>
      <w:r>
        <w:t>Date of purchase</w:t>
      </w:r>
    </w:p>
    <w:p w:rsidR="006229BF" w:rsidRDefault="006229BF" w:rsidP="00D51002">
      <w:pPr>
        <w:pStyle w:val="ListParagraph"/>
        <w:numPr>
          <w:ilvl w:val="0"/>
          <w:numId w:val="18"/>
        </w:numPr>
        <w:autoSpaceDE/>
        <w:autoSpaceDN/>
        <w:adjustRightInd/>
        <w:spacing w:before="0" w:after="200" w:line="276" w:lineRule="auto"/>
        <w:contextualSpacing/>
      </w:pPr>
      <w:r>
        <w:lastRenderedPageBreak/>
        <w:t>Amount of transaction</w:t>
      </w:r>
    </w:p>
    <w:p w:rsidR="00B53110" w:rsidRDefault="008A1D60" w:rsidP="008A7EC9">
      <w:pPr>
        <w:autoSpaceDE/>
        <w:autoSpaceDN/>
        <w:adjustRightInd/>
        <w:spacing w:before="0" w:after="200" w:line="276" w:lineRule="auto"/>
        <w:contextualSpacing/>
      </w:pPr>
      <w:r>
        <w:rPr>
          <w:noProof/>
        </w:rPr>
        <w:drawing>
          <wp:inline distT="0" distB="0" distL="0" distR="0">
            <wp:extent cx="6172200" cy="4224621"/>
            <wp:effectExtent l="0" t="0" r="0" b="0"/>
            <wp:docPr id="9" name="Picture 9" descr="C:\Users\sirish\Desktop\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rish\Desktop\detai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22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50E" w:rsidRDefault="001E350E" w:rsidP="008A7EC9">
      <w:pPr>
        <w:autoSpaceDE/>
        <w:autoSpaceDN/>
        <w:adjustRightInd/>
        <w:spacing w:before="0" w:after="200" w:line="276" w:lineRule="auto"/>
        <w:contextualSpacing/>
      </w:pPr>
    </w:p>
    <w:p w:rsidR="001E350E" w:rsidRDefault="001E350E" w:rsidP="001E350E">
      <w:pPr>
        <w:autoSpaceDE/>
        <w:autoSpaceDN/>
        <w:adjustRightInd/>
        <w:spacing w:before="0" w:after="200" w:line="276" w:lineRule="auto"/>
        <w:contextualSpacing/>
        <w:jc w:val="center"/>
      </w:pPr>
      <w:r>
        <w:t>Fig – 4</w:t>
      </w:r>
    </w:p>
    <w:p w:rsidR="001E350E" w:rsidRDefault="001E350E" w:rsidP="001E350E">
      <w:pPr>
        <w:autoSpaceDE/>
        <w:autoSpaceDN/>
        <w:adjustRightInd/>
        <w:spacing w:before="0" w:after="200" w:line="276" w:lineRule="auto"/>
        <w:contextualSpacing/>
      </w:pPr>
    </w:p>
    <w:p w:rsidR="001E350E" w:rsidRDefault="001E350E" w:rsidP="008A7EC9">
      <w:pPr>
        <w:autoSpaceDE/>
        <w:autoSpaceDN/>
        <w:adjustRightInd/>
        <w:spacing w:before="0" w:after="200" w:line="276" w:lineRule="auto"/>
        <w:contextualSpacing/>
      </w:pPr>
    </w:p>
    <w:p w:rsidR="001E350E" w:rsidRDefault="001E350E" w:rsidP="008A7EC9">
      <w:pPr>
        <w:autoSpaceDE/>
        <w:autoSpaceDN/>
        <w:adjustRightInd/>
        <w:spacing w:before="0" w:after="200" w:line="276" w:lineRule="auto"/>
        <w:contextualSpacing/>
      </w:pPr>
    </w:p>
    <w:p w:rsidR="006229BF" w:rsidRDefault="003376B3" w:rsidP="006229BF">
      <w:pPr>
        <w:pStyle w:val="Heading1"/>
      </w:pPr>
      <w:bookmarkStart w:id="8" w:name="_Toc334398066"/>
      <w:r>
        <w:t>Technical Details</w:t>
      </w:r>
      <w:bookmarkEnd w:id="8"/>
    </w:p>
    <w:p w:rsidR="006229BF" w:rsidRDefault="003376B3" w:rsidP="006229BF">
      <w:pPr>
        <w:pStyle w:val="Heading2"/>
      </w:pPr>
      <w:bookmarkStart w:id="9" w:name="_Toc334398067"/>
      <w:r>
        <w:t>Technologies &amp; Tools Used</w:t>
      </w:r>
      <w:bookmarkEnd w:id="9"/>
    </w:p>
    <w:p w:rsidR="00B73AE4" w:rsidRDefault="003376B3" w:rsidP="003376B3">
      <w:pPr>
        <w:pStyle w:val="BodyText"/>
      </w:pPr>
      <w:r>
        <w:t>The Application is developed and integrated with the Developer Container</w:t>
      </w:r>
      <w:r w:rsidR="00B73AE4">
        <w:t xml:space="preserve"> provided by CBA in order </w:t>
      </w:r>
      <w:r w:rsidR="00EF7059">
        <w:t xml:space="preserve">to </w:t>
      </w:r>
      <w:r w:rsidR="00B73AE4">
        <w:t>enable it</w:t>
      </w:r>
      <w:r>
        <w:t xml:space="preserve"> to funct</w:t>
      </w:r>
      <w:r w:rsidR="00B73AE4">
        <w:t>ion as a part of the App Store.</w:t>
      </w:r>
    </w:p>
    <w:p w:rsidR="003376B3" w:rsidRDefault="003376B3" w:rsidP="003376B3">
      <w:pPr>
        <w:pStyle w:val="BodyText"/>
      </w:pPr>
      <w:r>
        <w:t>The development is done using the following:</w:t>
      </w:r>
    </w:p>
    <w:p w:rsidR="003376B3" w:rsidRDefault="003376B3" w:rsidP="00D51002">
      <w:pPr>
        <w:pStyle w:val="ListParagraph"/>
        <w:numPr>
          <w:ilvl w:val="0"/>
          <w:numId w:val="18"/>
        </w:numPr>
        <w:autoSpaceDE/>
        <w:autoSpaceDN/>
        <w:adjustRightInd/>
        <w:spacing w:before="0" w:after="200" w:line="276" w:lineRule="auto"/>
        <w:contextualSpacing/>
      </w:pPr>
      <w:r>
        <w:t>HTML5</w:t>
      </w:r>
    </w:p>
    <w:p w:rsidR="003376B3" w:rsidRDefault="003376B3" w:rsidP="00D51002">
      <w:pPr>
        <w:pStyle w:val="ListParagraph"/>
        <w:numPr>
          <w:ilvl w:val="0"/>
          <w:numId w:val="18"/>
        </w:numPr>
        <w:autoSpaceDE/>
        <w:autoSpaceDN/>
        <w:adjustRightInd/>
        <w:spacing w:before="0" w:after="200" w:line="276" w:lineRule="auto"/>
        <w:contextualSpacing/>
      </w:pPr>
      <w:r>
        <w:t>JavaScript</w:t>
      </w:r>
    </w:p>
    <w:p w:rsidR="000E2A31" w:rsidRDefault="000E2A31" w:rsidP="00D51002">
      <w:pPr>
        <w:pStyle w:val="ListParagraph"/>
        <w:numPr>
          <w:ilvl w:val="0"/>
          <w:numId w:val="18"/>
        </w:numPr>
        <w:autoSpaceDE/>
        <w:autoSpaceDN/>
        <w:adjustRightInd/>
        <w:spacing w:before="0" w:after="200" w:line="276" w:lineRule="auto"/>
        <w:contextualSpacing/>
      </w:pPr>
      <w:r>
        <w:t>JSON</w:t>
      </w:r>
    </w:p>
    <w:p w:rsidR="003376B3" w:rsidRDefault="003376B3" w:rsidP="00D51002">
      <w:pPr>
        <w:pStyle w:val="ListParagraph"/>
        <w:numPr>
          <w:ilvl w:val="0"/>
          <w:numId w:val="18"/>
        </w:numPr>
        <w:autoSpaceDE/>
        <w:autoSpaceDN/>
        <w:adjustRightInd/>
        <w:spacing w:before="0" w:after="200" w:line="276" w:lineRule="auto"/>
        <w:contextualSpacing/>
      </w:pPr>
      <w:r>
        <w:t>CSS</w:t>
      </w:r>
    </w:p>
    <w:p w:rsidR="00BD3A7C" w:rsidRDefault="00BD3A7C" w:rsidP="00D51002">
      <w:pPr>
        <w:pStyle w:val="ListParagraph"/>
        <w:numPr>
          <w:ilvl w:val="0"/>
          <w:numId w:val="18"/>
        </w:numPr>
        <w:autoSpaceDE/>
        <w:autoSpaceDN/>
        <w:adjustRightInd/>
        <w:spacing w:before="0" w:after="200" w:line="276" w:lineRule="auto"/>
        <w:contextualSpacing/>
      </w:pPr>
      <w:r>
        <w:t>Google Map API</w:t>
      </w:r>
    </w:p>
    <w:p w:rsidR="00BD3A7C" w:rsidRDefault="008A1D60" w:rsidP="00D51002">
      <w:pPr>
        <w:pStyle w:val="ListParagraph"/>
        <w:numPr>
          <w:ilvl w:val="0"/>
          <w:numId w:val="18"/>
        </w:numPr>
        <w:autoSpaceDE/>
        <w:autoSpaceDN/>
        <w:adjustRightInd/>
        <w:spacing w:before="0" w:after="200" w:line="276" w:lineRule="auto"/>
        <w:contextualSpacing/>
      </w:pPr>
      <w:r>
        <w:t>JQ</w:t>
      </w:r>
      <w:r w:rsidR="00BD3A7C">
        <w:t>uery, J</w:t>
      </w:r>
      <w:r>
        <w:t>Q</w:t>
      </w:r>
      <w:r w:rsidR="00BD3A7C">
        <w:t>uery Mobile</w:t>
      </w:r>
      <w:r>
        <w:t>,JsRender</w:t>
      </w:r>
      <w:bookmarkStart w:id="10" w:name="_GoBack"/>
      <w:bookmarkEnd w:id="10"/>
    </w:p>
    <w:p w:rsidR="0012650A" w:rsidRPr="003376B3" w:rsidRDefault="0012650A" w:rsidP="0012650A">
      <w:pPr>
        <w:autoSpaceDE/>
        <w:autoSpaceDN/>
        <w:adjustRightInd/>
        <w:spacing w:before="0" w:after="200" w:line="276" w:lineRule="auto"/>
        <w:contextualSpacing/>
      </w:pPr>
    </w:p>
    <w:sectPr w:rsidR="0012650A" w:rsidRPr="003376B3" w:rsidSect="0013098F">
      <w:headerReference w:type="even" r:id="rId21"/>
      <w:headerReference w:type="default" r:id="rId22"/>
      <w:pgSz w:w="12240" w:h="15840" w:code="1"/>
      <w:pgMar w:top="1080" w:right="1080" w:bottom="1080" w:left="1440" w:header="360" w:footer="36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557F" w:rsidRDefault="0051557F" w:rsidP="00EF3D50">
      <w:r>
        <w:separator/>
      </w:r>
    </w:p>
    <w:p w:rsidR="0051557F" w:rsidRDefault="0051557F"/>
    <w:p w:rsidR="0051557F" w:rsidRDefault="0051557F" w:rsidP="005C07C8"/>
    <w:p w:rsidR="0051557F" w:rsidRDefault="0051557F" w:rsidP="005C07C8"/>
    <w:p w:rsidR="0051557F" w:rsidRDefault="0051557F" w:rsidP="005C07C8"/>
    <w:p w:rsidR="0051557F" w:rsidRDefault="0051557F" w:rsidP="005C07C8"/>
    <w:p w:rsidR="0051557F" w:rsidRDefault="0051557F"/>
    <w:p w:rsidR="0051557F" w:rsidRDefault="0051557F" w:rsidP="0014592F"/>
    <w:p w:rsidR="0051557F" w:rsidRDefault="0051557F"/>
    <w:p w:rsidR="0051557F" w:rsidRDefault="0051557F" w:rsidP="00ED4802"/>
  </w:endnote>
  <w:endnote w:type="continuationSeparator" w:id="0">
    <w:p w:rsidR="0051557F" w:rsidRDefault="0051557F" w:rsidP="00EF3D50">
      <w:r>
        <w:continuationSeparator/>
      </w:r>
    </w:p>
    <w:p w:rsidR="0051557F" w:rsidRDefault="0051557F"/>
    <w:p w:rsidR="0051557F" w:rsidRDefault="0051557F" w:rsidP="005C07C8"/>
    <w:p w:rsidR="0051557F" w:rsidRDefault="0051557F" w:rsidP="005C07C8"/>
    <w:p w:rsidR="0051557F" w:rsidRDefault="0051557F" w:rsidP="005C07C8"/>
    <w:p w:rsidR="0051557F" w:rsidRDefault="0051557F" w:rsidP="005C07C8"/>
    <w:p w:rsidR="0051557F" w:rsidRDefault="0051557F"/>
    <w:p w:rsidR="0051557F" w:rsidRDefault="0051557F" w:rsidP="0014592F"/>
    <w:p w:rsidR="0051557F" w:rsidRDefault="0051557F"/>
    <w:p w:rsidR="0051557F" w:rsidRDefault="0051557F" w:rsidP="00ED48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old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venir 45 Book">
    <w:altName w:val="Avenir 45 Book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venir 65 Medium">
    <w:altName w:val="Avenir 65 Medium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344" w:rsidRDefault="00870344" w:rsidP="00DA27F3">
    <w:pPr>
      <w:pStyle w:val="Footer"/>
    </w:pPr>
    <w:r>
      <w:rPr>
        <w:noProof/>
      </w:rPr>
      <w:drawing>
        <wp:inline distT="0" distB="0" distL="0" distR="0">
          <wp:extent cx="1066800" cy="371475"/>
          <wp:effectExtent l="19050" t="0" r="0" b="0"/>
          <wp:docPr id="14" name="Picture 5" descr="hcllogo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cllogo_blu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6800" cy="371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870344" w:rsidRDefault="00870344" w:rsidP="0031771C">
    <w:pPr>
      <w:pStyle w:val="Footer"/>
    </w:pPr>
    <w:r>
      <w:t xml:space="preserve">© </w:t>
    </w:r>
    <w:r w:rsidR="0051557F">
      <w:fldChar w:fldCharType="begin"/>
    </w:r>
    <w:r w:rsidR="0051557F">
      <w:instrText xml:space="preserve"> SAVEDATE  \@ "yyyy"  \* MERGEFORMAT </w:instrText>
    </w:r>
    <w:r w:rsidR="0051557F">
      <w:fldChar w:fldCharType="separate"/>
    </w:r>
    <w:r w:rsidR="00BD3A7C">
      <w:rPr>
        <w:noProof/>
      </w:rPr>
      <w:t>2012</w:t>
    </w:r>
    <w:r w:rsidR="0051557F">
      <w:rPr>
        <w:noProof/>
      </w:rPr>
      <w:fldChar w:fldCharType="end"/>
    </w:r>
    <w:r>
      <w:t xml:space="preserve"> HCL Technologies Ltd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344" w:rsidRDefault="00870344" w:rsidP="00DA27F3">
    <w:pPr>
      <w:pStyle w:val="Footer"/>
    </w:pPr>
    <w:r>
      <w:rPr>
        <w:noProof/>
      </w:rPr>
      <w:drawing>
        <wp:inline distT="0" distB="0" distL="0" distR="0">
          <wp:extent cx="1066800" cy="371475"/>
          <wp:effectExtent l="19050" t="0" r="0" b="0"/>
          <wp:docPr id="15" name="Picture 6" descr="hcllogo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hcllogo_blu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6800" cy="371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870344" w:rsidRDefault="00870344" w:rsidP="0031771C">
    <w:pPr>
      <w:pStyle w:val="Footer"/>
    </w:pPr>
    <w:r>
      <w:t xml:space="preserve">© </w:t>
    </w:r>
    <w:r w:rsidR="0051557F">
      <w:fldChar w:fldCharType="begin"/>
    </w:r>
    <w:r w:rsidR="0051557F">
      <w:instrText xml:space="preserve"> SAVEDATE  \@ "yyyy"  \* MERGEFORMAT </w:instrText>
    </w:r>
    <w:r w:rsidR="0051557F">
      <w:fldChar w:fldCharType="separate"/>
    </w:r>
    <w:r w:rsidR="00BD3A7C">
      <w:rPr>
        <w:noProof/>
      </w:rPr>
      <w:t>2012</w:t>
    </w:r>
    <w:r w:rsidR="0051557F">
      <w:rPr>
        <w:noProof/>
      </w:rPr>
      <w:fldChar w:fldCharType="end"/>
    </w:r>
    <w:r>
      <w:t xml:space="preserve"> HCL Technologies Ltd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344" w:rsidRPr="00BB6636" w:rsidRDefault="0051557F" w:rsidP="0027328D">
    <w:pPr>
      <w:pStyle w:val="BodyText"/>
      <w:jc w:val="righ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1" type="#_x0000_t75" style="position:absolute;left:0;text-align:left;margin-left:392.75pt;margin-top:674.15pt;width:166.5pt;height:58.5pt;z-index:251658752;mso-wrap-distance-left:9.35pt;mso-wrap-distance-right:9.35pt;mso-position-horizontal-relative:page;mso-position-vertical-relative:page">
          <v:imagedata r:id="rId1" o:title=""/>
          <w10:wrap type="topAndBottom" anchorx="page" anchory="page"/>
        </v:shape>
        <o:OLEObject Type="Embed" ProgID="Word.Picture.8" ShapeID="_x0000_s2071" DrawAspect="Content" ObjectID="_1408149762" r:id="rId2"/>
      </w:pict>
    </w:r>
  </w:p>
  <w:p w:rsidR="00870344" w:rsidRPr="0027328D" w:rsidRDefault="00870344" w:rsidP="0027328D">
    <w:pPr>
      <w:pStyle w:val="BodyText"/>
    </w:pPr>
    <w:r>
      <w:t xml:space="preserve">© </w:t>
    </w:r>
    <w:r w:rsidR="0051557F">
      <w:fldChar w:fldCharType="begin"/>
    </w:r>
    <w:r w:rsidR="0051557F">
      <w:instrText xml:space="preserve"> SAVEDATE  \@ "yyyy" \* MERGEFORMAT </w:instrText>
    </w:r>
    <w:r w:rsidR="0051557F">
      <w:fldChar w:fldCharType="separate"/>
    </w:r>
    <w:r w:rsidR="00BD3A7C">
      <w:rPr>
        <w:noProof/>
      </w:rPr>
      <w:t>2012</w:t>
    </w:r>
    <w:r w:rsidR="0051557F">
      <w:rPr>
        <w:noProof/>
      </w:rPr>
      <w:fldChar w:fldCharType="end"/>
    </w:r>
    <w:r>
      <w:t xml:space="preserve">. HCL Technologies Ltd. No information may be reproduced or retransmitted without explicit permission from the company. </w:t>
    </w:r>
  </w:p>
  <w:p w:rsidR="00870344" w:rsidRDefault="00870344"/>
  <w:p w:rsidR="00870344" w:rsidRDefault="00870344"/>
  <w:p w:rsidR="00870344" w:rsidRDefault="00870344" w:rsidP="005C07C8"/>
  <w:p w:rsidR="00870344" w:rsidRDefault="00870344" w:rsidP="005C07C8"/>
  <w:p w:rsidR="00870344" w:rsidRDefault="00870344" w:rsidP="005C07C8"/>
  <w:p w:rsidR="00870344" w:rsidRDefault="00870344" w:rsidP="005C07C8"/>
  <w:p w:rsidR="00F16F03" w:rsidRDefault="00F16F0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557F" w:rsidRDefault="0051557F" w:rsidP="00B3203E">
      <w:pPr>
        <w:pStyle w:val="CellBody"/>
      </w:pPr>
      <w:r>
        <w:separator/>
      </w:r>
    </w:p>
    <w:p w:rsidR="0051557F" w:rsidRDefault="0051557F"/>
    <w:p w:rsidR="0051557F" w:rsidRDefault="0051557F" w:rsidP="005C07C8"/>
    <w:p w:rsidR="0051557F" w:rsidRDefault="0051557F" w:rsidP="005C07C8"/>
    <w:p w:rsidR="0051557F" w:rsidRDefault="0051557F" w:rsidP="005C07C8"/>
    <w:p w:rsidR="0051557F" w:rsidRDefault="0051557F" w:rsidP="005C07C8"/>
    <w:p w:rsidR="0051557F" w:rsidRDefault="0051557F"/>
    <w:p w:rsidR="0051557F" w:rsidRDefault="0051557F" w:rsidP="0014592F"/>
    <w:p w:rsidR="0051557F" w:rsidRDefault="0051557F"/>
    <w:p w:rsidR="0051557F" w:rsidRDefault="0051557F" w:rsidP="00ED4802"/>
  </w:footnote>
  <w:footnote w:type="continuationSeparator" w:id="0">
    <w:p w:rsidR="0051557F" w:rsidRDefault="0051557F" w:rsidP="00EF3D50">
      <w:r>
        <w:continuationSeparator/>
      </w:r>
    </w:p>
    <w:p w:rsidR="0051557F" w:rsidRDefault="0051557F"/>
    <w:p w:rsidR="0051557F" w:rsidRDefault="0051557F" w:rsidP="005C07C8"/>
    <w:p w:rsidR="0051557F" w:rsidRDefault="0051557F" w:rsidP="005C07C8"/>
    <w:p w:rsidR="0051557F" w:rsidRDefault="0051557F" w:rsidP="005C07C8"/>
    <w:p w:rsidR="0051557F" w:rsidRDefault="0051557F" w:rsidP="005C07C8"/>
    <w:p w:rsidR="0051557F" w:rsidRDefault="0051557F"/>
    <w:p w:rsidR="0051557F" w:rsidRDefault="0051557F" w:rsidP="0014592F"/>
    <w:p w:rsidR="0051557F" w:rsidRDefault="0051557F"/>
    <w:p w:rsidR="0051557F" w:rsidRDefault="0051557F" w:rsidP="00ED480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344" w:rsidRPr="00CD3E41" w:rsidRDefault="008A1D60" w:rsidP="00E02E81">
    <w:pPr>
      <w:pStyle w:val="HeaderOdd"/>
      <w:rPr>
        <w:b/>
      </w:rPr>
    </w:pPr>
    <w:r>
      <w:rPr>
        <w:b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5143500</wp:posOffset>
              </wp:positionH>
              <wp:positionV relativeFrom="paragraph">
                <wp:posOffset>-114300</wp:posOffset>
              </wp:positionV>
              <wp:extent cx="1171575" cy="571500"/>
              <wp:effectExtent l="0" t="0" r="0" b="0"/>
              <wp:wrapNone/>
              <wp:docPr id="1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1575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70344" w:rsidRPr="00613FE3" w:rsidRDefault="00870344" w:rsidP="00C16A04">
                          <w:pPr>
                            <w:pStyle w:val="GraphicCallout"/>
                            <w:rPr>
                              <w:rStyle w:val="Code"/>
                              <w:rFonts w:ascii="Verdana" w:hAnsi="Verdana" w:cs="Verdana"/>
                              <w:sz w:val="16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981075" cy="485775"/>
                                <wp:effectExtent l="19050" t="0" r="9525" b="0"/>
                                <wp:docPr id="1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81075" cy="4857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405pt;margin-top:-9pt;width:92.25pt;height: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" filled="f" stroked="f">
              <v:textbox>
                <w:txbxContent>
                  <w:p w:rsidR="00870344" w:rsidRPr="00613FE3" w:rsidRDefault="00870344" w:rsidP="00C16A04">
                    <w:pPr>
                      <w:pStyle w:val="GraphicCallout"/>
                      <w:rPr>
                        <w:rStyle w:val="Code"/>
                        <w:rFonts w:ascii="Verdana" w:hAnsi="Verdana" w:cs="Verdana"/>
                        <w:sz w:val="16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>
                          <wp:extent cx="981075" cy="485775"/>
                          <wp:effectExtent l="19050" t="0" r="9525" b="0"/>
                          <wp:docPr id="11" name="Picture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81075" cy="485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51557F">
      <w:fldChar w:fldCharType="begin"/>
    </w:r>
    <w:r w:rsidR="0051557F">
      <w:instrText xml:space="preserve"> STYLEREF "Heading 1" \* MERGEFORMAT </w:instrText>
    </w:r>
    <w:r w:rsidR="0051557F">
      <w:fldChar w:fldCharType="separate"/>
    </w:r>
    <w:r w:rsidR="00870344" w:rsidRPr="00007813">
      <w:rPr>
        <w:b/>
      </w:rPr>
      <w:t>Introduction</w:t>
    </w:r>
    <w:r w:rsidR="0051557F">
      <w:rPr>
        <w:b/>
      </w:rPr>
      <w:fldChar w:fldCharType="end"/>
    </w:r>
  </w:p>
  <w:p w:rsidR="00870344" w:rsidRPr="00C16A04" w:rsidRDefault="0051557F" w:rsidP="00E02E81">
    <w:pPr>
      <w:pStyle w:val="HeaderOdd"/>
    </w:pPr>
    <w:r>
      <w:fldChar w:fldCharType="begin"/>
    </w:r>
    <w:r>
      <w:instrText xml:space="preserve"> TITLE </w:instrText>
    </w:r>
    <w:r>
      <w:fldChar w:fldCharType="separate"/>
    </w:r>
    <w:r w:rsidR="00870344">
      <w:t>File-&gt;Properties-&gt;Summary-&gt;Title</w:t>
    </w:r>
    <w:r>
      <w:fldChar w:fldCharType="end"/>
    </w:r>
  </w:p>
  <w:p w:rsidR="00870344" w:rsidRDefault="00870344" w:rsidP="00E02E81">
    <w:pPr>
      <w:pStyle w:val="HeaderOdd"/>
    </w:pPr>
    <w:r>
      <w:t xml:space="preserve">Page </w:t>
    </w:r>
    <w:r w:rsidR="0051557F">
      <w:fldChar w:fldCharType="begin"/>
    </w:r>
    <w:r w:rsidR="0051557F">
      <w:instrText xml:space="preserve"> PAGE </w:instrText>
    </w:r>
    <w:r w:rsidR="0051557F">
      <w:fldChar w:fldCharType="separate"/>
    </w:r>
    <w:r>
      <w:t>2</w:t>
    </w:r>
    <w:r w:rsidR="0051557F">
      <w:fldChar w:fldCharType="end"/>
    </w:r>
    <w:r>
      <w:t xml:space="preserve"> of </w:t>
    </w:r>
    <w:r w:rsidR="0051557F">
      <w:fldChar w:fldCharType="begin"/>
    </w:r>
    <w:r w:rsidR="0051557F">
      <w:instrText xml:space="preserve"> NUMPAGES </w:instrText>
    </w:r>
    <w:r w:rsidR="0051557F">
      <w:fldChar w:fldCharType="separate"/>
    </w:r>
    <w:r>
      <w:t>3</w:t>
    </w:r>
    <w:r w:rsidR="0051557F">
      <w:fldChar w:fldCharType="end"/>
    </w:r>
  </w:p>
  <w:p w:rsidR="00870344" w:rsidRDefault="00870344"/>
  <w:p w:rsidR="00870344" w:rsidRDefault="00870344" w:rsidP="005C07C8"/>
  <w:p w:rsidR="00870344" w:rsidRDefault="00870344" w:rsidP="005C07C8"/>
  <w:p w:rsidR="00870344" w:rsidRDefault="00870344" w:rsidP="005C07C8"/>
  <w:p w:rsidR="00870344" w:rsidRDefault="00870344" w:rsidP="005C07C8"/>
  <w:p w:rsidR="00870344" w:rsidRDefault="00870344" w:rsidP="00B348F5"/>
  <w:p w:rsidR="00870344" w:rsidRDefault="00870344" w:rsidP="0014592F"/>
  <w:p w:rsidR="00F16F03" w:rsidRDefault="00F16F03"/>
  <w:p w:rsidR="00F16F03" w:rsidRDefault="00F16F03" w:rsidP="00ED4802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344" w:rsidRPr="002C75E6" w:rsidRDefault="008A1D60" w:rsidP="00AF245C">
    <w:pPr>
      <w:pStyle w:val="HeaderEven"/>
    </w:pPr>
    <w: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-76200</wp:posOffset>
              </wp:positionV>
              <wp:extent cx="1171575" cy="571500"/>
              <wp:effectExtent l="0" t="0" r="0" b="0"/>
              <wp:wrapNone/>
              <wp:docPr id="1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1575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70344" w:rsidRPr="00613FE3" w:rsidRDefault="00870344" w:rsidP="00AF245C">
                          <w:pPr>
                            <w:pStyle w:val="GraphicCallout"/>
                            <w:rPr>
                              <w:rStyle w:val="Code"/>
                              <w:rFonts w:ascii="Verdana" w:hAnsi="Verdana" w:cs="Verdana"/>
                              <w:sz w:val="16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981075" cy="485775"/>
                                <wp:effectExtent l="19050" t="0" r="9525" b="0"/>
                                <wp:docPr id="12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81075" cy="4857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7" type="#_x0000_t202" style="position:absolute;left:0;text-align:left;margin-left:-9pt;margin-top:-6pt;width:92.25pt;height: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YOVugIAAMI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" filled="f" stroked="f">
              <v:textbox>
                <w:txbxContent>
                  <w:p w:rsidR="00870344" w:rsidRPr="00613FE3" w:rsidRDefault="00870344" w:rsidP="00AF245C">
                    <w:pPr>
                      <w:pStyle w:val="GraphicCallout"/>
                      <w:rPr>
                        <w:rStyle w:val="Code"/>
                        <w:rFonts w:ascii="Verdana" w:hAnsi="Verdana" w:cs="Verdana"/>
                        <w:sz w:val="16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>
                          <wp:extent cx="981075" cy="485775"/>
                          <wp:effectExtent l="19050" t="0" r="9525" b="0"/>
                          <wp:docPr id="12" name="Pictur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81075" cy="485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51557F">
      <w:fldChar w:fldCharType="begin"/>
    </w:r>
    <w:r w:rsidR="0051557F">
      <w:instrText xml:space="preserve"> STYLEREF "Heading 1" \* MERGEFORMAT </w:instrText>
    </w:r>
    <w:r w:rsidR="0051557F">
      <w:fldChar w:fldCharType="separate"/>
    </w:r>
    <w:r w:rsidR="00870344">
      <w:t>Introduction</w:t>
    </w:r>
    <w:r w:rsidR="0051557F">
      <w:fldChar w:fldCharType="end"/>
    </w:r>
  </w:p>
  <w:p w:rsidR="00870344" w:rsidRPr="00C16A04" w:rsidRDefault="0051557F" w:rsidP="00AF245C">
    <w:pPr>
      <w:pStyle w:val="HeaderEven"/>
    </w:pPr>
    <w:r>
      <w:fldChar w:fldCharType="begin"/>
    </w:r>
    <w:r>
      <w:instrText xml:space="preserve"> TITLE </w:instrText>
    </w:r>
    <w:r>
      <w:fldChar w:fldCharType="separate"/>
    </w:r>
    <w:r w:rsidR="00870344">
      <w:t>File-&gt;Properties-&gt;Summary-&gt;Title</w:t>
    </w:r>
    <w:r>
      <w:fldChar w:fldCharType="end"/>
    </w:r>
  </w:p>
  <w:p w:rsidR="00870344" w:rsidRDefault="00870344" w:rsidP="00AF245C">
    <w:pPr>
      <w:pStyle w:val="HeaderEven"/>
    </w:pPr>
    <w:r>
      <w:t xml:space="preserve">Page </w:t>
    </w:r>
    <w:r w:rsidR="0051557F">
      <w:fldChar w:fldCharType="begin"/>
    </w:r>
    <w:r w:rsidR="0051557F">
      <w:instrText xml:space="preserve"> PAGE </w:instrText>
    </w:r>
    <w:r w:rsidR="0051557F">
      <w:fldChar w:fldCharType="separate"/>
    </w:r>
    <w:r>
      <w:t>3</w:t>
    </w:r>
    <w:r w:rsidR="0051557F">
      <w:fldChar w:fldCharType="end"/>
    </w:r>
    <w:r>
      <w:t xml:space="preserve"> of </w:t>
    </w:r>
    <w:r w:rsidR="0051557F">
      <w:fldChar w:fldCharType="begin"/>
    </w:r>
    <w:r w:rsidR="0051557F">
      <w:instrText xml:space="preserve"> NUMPAGES </w:instrText>
    </w:r>
    <w:r w:rsidR="0051557F">
      <w:fldChar w:fldCharType="separate"/>
    </w:r>
    <w:r>
      <w:t>3</w:t>
    </w:r>
    <w:r w:rsidR="0051557F">
      <w:fldChar w:fldCharType="end"/>
    </w:r>
  </w:p>
  <w:p w:rsidR="00870344" w:rsidRDefault="00870344"/>
  <w:p w:rsidR="00870344" w:rsidRDefault="00870344" w:rsidP="005C07C8"/>
  <w:p w:rsidR="00870344" w:rsidRDefault="00870344" w:rsidP="005C07C8"/>
  <w:p w:rsidR="00870344" w:rsidRDefault="00870344" w:rsidP="005C07C8"/>
  <w:p w:rsidR="00870344" w:rsidRDefault="00870344" w:rsidP="005C07C8"/>
  <w:p w:rsidR="00870344" w:rsidRDefault="00870344" w:rsidP="00B348F5"/>
  <w:p w:rsidR="00870344" w:rsidRDefault="00870344" w:rsidP="0014592F"/>
  <w:p w:rsidR="00F16F03" w:rsidRDefault="00F16F03"/>
  <w:p w:rsidR="00F16F03" w:rsidRDefault="00F16F03" w:rsidP="00ED4802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6B3" w:rsidRPr="00C16A04" w:rsidRDefault="0051557F" w:rsidP="003376B3">
    <w:pPr>
      <w:pStyle w:val="HeaderEven"/>
    </w:pPr>
    <w:r>
      <w:fldChar w:fldCharType="begin"/>
    </w:r>
    <w:r>
      <w:instrText xml:space="preserve"> DOCPROPERTY  Title  \* MERGEFORMAT </w:instrText>
    </w:r>
    <w:r>
      <w:fldChar w:fldCharType="separate"/>
    </w:r>
    <w:r w:rsidR="003376B3">
      <w:t>HCL Submission For First Round</w:t>
    </w:r>
    <w:r>
      <w:fldChar w:fldCharType="end"/>
    </w:r>
    <w:r w:rsidR="008B75D5">
      <w:tab/>
    </w:r>
    <w:r w:rsidR="008B75D5">
      <w:tab/>
    </w:r>
    <w:r w:rsidR="008B75D5">
      <w:tab/>
    </w:r>
    <w:r w:rsidR="008B75D5">
      <w:tab/>
    </w:r>
    <w:r w:rsidR="003376B3">
      <w:t xml:space="preserve"> </w:t>
    </w:r>
    <w:r w:rsidR="008B75D5">
      <w:t>3-Sep-12</w:t>
    </w:r>
  </w:p>
  <w:p w:rsidR="003376B3" w:rsidRDefault="003376B3" w:rsidP="003376B3">
    <w:pPr>
      <w:pStyle w:val="HeaderEven"/>
    </w:pPr>
    <w:r>
      <w:t xml:space="preserve">Page </w:t>
    </w:r>
    <w:r w:rsidR="0051557F">
      <w:fldChar w:fldCharType="begin"/>
    </w:r>
    <w:r w:rsidR="0051557F">
      <w:instrText xml:space="preserve"> PAGE </w:instrText>
    </w:r>
    <w:r w:rsidR="0051557F">
      <w:fldChar w:fldCharType="separate"/>
    </w:r>
    <w:r w:rsidR="008A1D60">
      <w:t>3</w:t>
    </w:r>
    <w:r w:rsidR="0051557F">
      <w:fldChar w:fldCharType="end"/>
    </w:r>
    <w:r>
      <w:t xml:space="preserve"> of </w:t>
    </w:r>
    <w:r w:rsidR="0051557F">
      <w:fldChar w:fldCharType="begin"/>
    </w:r>
    <w:r w:rsidR="0051557F">
      <w:instrText xml:space="preserve"> NUMPAGES </w:instrText>
    </w:r>
    <w:r w:rsidR="0051557F">
      <w:fldChar w:fldCharType="separate"/>
    </w:r>
    <w:r w:rsidR="008A1D60">
      <w:t>6</w:t>
    </w:r>
    <w:r w:rsidR="0051557F">
      <w:fldChar w:fldCharType="end"/>
    </w:r>
  </w:p>
  <w:p w:rsidR="003376B3" w:rsidRDefault="003376B3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344" w:rsidRPr="00BF497B" w:rsidRDefault="000826BA" w:rsidP="00BF497B">
    <w:pPr>
      <w:pStyle w:val="HeaderEven"/>
      <w:rPr>
        <w:b/>
      </w:rPr>
    </w:pPr>
    <w:r>
      <w:fldChar w:fldCharType="begin"/>
    </w:r>
    <w:r>
      <w:instrText xml:space="preserve"> STYLEREF  "Cover SubHeads"  \* MERGEFORMAT </w:instrText>
    </w:r>
    <w:r>
      <w:fldChar w:fldCharType="end"/>
    </w:r>
  </w:p>
  <w:p w:rsidR="00870344" w:rsidRPr="00C16A04" w:rsidRDefault="0051557F" w:rsidP="00BF497B">
    <w:pPr>
      <w:pStyle w:val="HeaderEven"/>
    </w:pPr>
    <w:r>
      <w:fldChar w:fldCharType="begin"/>
    </w:r>
    <w:r>
      <w:instrText xml:space="preserve"> TITLE </w:instrText>
    </w:r>
    <w:r>
      <w:fldChar w:fldCharType="separate"/>
    </w:r>
    <w:r w:rsidR="00870344">
      <w:t>Common Monitoring Service (CMS)</w:t>
    </w:r>
    <w:r>
      <w:fldChar w:fldCharType="end"/>
    </w:r>
    <w:r w:rsidR="00870344">
      <w:t xml:space="preserve"> </w:t>
    </w:r>
    <w:r w:rsidR="000826BA">
      <w:fldChar w:fldCharType="begin"/>
    </w:r>
    <w:r w:rsidR="000826BA">
      <w:instrText xml:space="preserve"> STYLEREF  Subtitle  \* MERGEFORMAT </w:instrText>
    </w:r>
    <w:r w:rsidR="000826BA">
      <w:fldChar w:fldCharType="separate"/>
    </w:r>
    <w:r w:rsidR="008B75D5">
      <w:rPr>
        <w:b/>
        <w:bCs/>
      </w:rPr>
      <w:t>Error! No text of specified style in document.</w:t>
    </w:r>
    <w:r w:rsidR="000826BA">
      <w:fldChar w:fldCharType="end"/>
    </w:r>
  </w:p>
  <w:p w:rsidR="00870344" w:rsidRDefault="00870344" w:rsidP="00BF497B">
    <w:pPr>
      <w:pStyle w:val="HeaderEven"/>
    </w:pPr>
    <w:r>
      <w:t xml:space="preserve">Page </w:t>
    </w:r>
    <w:r w:rsidR="0051557F">
      <w:fldChar w:fldCharType="begin"/>
    </w:r>
    <w:r w:rsidR="0051557F">
      <w:instrText xml:space="preserve"> PAGE </w:instrText>
    </w:r>
    <w:r w:rsidR="0051557F">
      <w:fldChar w:fldCharType="separate"/>
    </w:r>
    <w:r w:rsidR="008B75D5">
      <w:t>4</w:t>
    </w:r>
    <w:r w:rsidR="0051557F">
      <w:fldChar w:fldCharType="end"/>
    </w:r>
    <w:r>
      <w:t xml:space="preserve"> of </w:t>
    </w:r>
    <w:r w:rsidR="0051557F">
      <w:fldChar w:fldCharType="begin"/>
    </w:r>
    <w:r w:rsidR="0051557F">
      <w:instrText xml:space="preserve"> NUMPAGES </w:instrText>
    </w:r>
    <w:r w:rsidR="0051557F">
      <w:fldChar w:fldCharType="separate"/>
    </w:r>
    <w:r w:rsidR="008B75D5">
      <w:t>6</w:t>
    </w:r>
    <w:r w:rsidR="0051557F">
      <w:fldChar w:fldCharType="end"/>
    </w:r>
  </w:p>
  <w:p w:rsidR="00870344" w:rsidRDefault="00870344"/>
  <w:p w:rsidR="00870344" w:rsidRDefault="00870344" w:rsidP="0014592F"/>
  <w:p w:rsidR="00F16F03" w:rsidRDefault="00F16F03"/>
  <w:p w:rsidR="00F16F03" w:rsidRDefault="00F16F03" w:rsidP="00ED4802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344" w:rsidRPr="00BF497B" w:rsidRDefault="0051557F" w:rsidP="00AF245C">
    <w:pPr>
      <w:pStyle w:val="HeaderEven"/>
      <w:rPr>
        <w:b/>
      </w:rPr>
    </w:pPr>
    <w:r>
      <w:fldChar w:fldCharType="begin"/>
    </w:r>
    <w:r>
      <w:instrText xml:space="preserve"> STYLEREF  "Cover SubHeads"  \* MERGEFORMAT </w:instrText>
    </w:r>
    <w:r>
      <w:fldChar w:fldCharType="separate"/>
    </w:r>
    <w:r w:rsidR="00870344">
      <w:rPr>
        <w:b/>
      </w:rPr>
      <w:t>Table of Contents</w:t>
    </w:r>
    <w:r>
      <w:rPr>
        <w:b/>
      </w:rPr>
      <w:fldChar w:fldCharType="end"/>
    </w:r>
  </w:p>
  <w:p w:rsidR="00870344" w:rsidRPr="00C16A04" w:rsidRDefault="0051557F" w:rsidP="00AF245C">
    <w:pPr>
      <w:pStyle w:val="HeaderEven"/>
    </w:pPr>
    <w:r>
      <w:fldChar w:fldCharType="begin"/>
    </w:r>
    <w:r>
      <w:instrText xml:space="preserve"> TITLE </w:instrText>
    </w:r>
    <w:r>
      <w:fldChar w:fldCharType="separate"/>
    </w:r>
    <w:r w:rsidR="00870344">
      <w:t>File-&gt;Properties-&gt;Summary-&gt;Title</w:t>
    </w:r>
    <w:r>
      <w:fldChar w:fldCharType="end"/>
    </w:r>
    <w:r w:rsidR="00870344">
      <w:t xml:space="preserve"> - </w:t>
    </w:r>
    <w:r>
      <w:fldChar w:fldCharType="begin"/>
    </w:r>
    <w:r>
      <w:instrText xml:space="preserve"> STYLEREF  Subtitle  \* MERGEFORMAT </w:instrText>
    </w:r>
    <w:r>
      <w:fldChar w:fldCharType="separate"/>
    </w:r>
    <w:r w:rsidR="00870344">
      <w:t>Installation Guide 1.0</w:t>
    </w:r>
    <w:r>
      <w:fldChar w:fldCharType="end"/>
    </w:r>
  </w:p>
  <w:p w:rsidR="00870344" w:rsidRDefault="00870344" w:rsidP="00AF245C">
    <w:pPr>
      <w:pStyle w:val="HeaderEven"/>
    </w:pPr>
    <w:r>
      <w:t xml:space="preserve">Page </w:t>
    </w:r>
    <w:r w:rsidR="0051557F">
      <w:fldChar w:fldCharType="begin"/>
    </w:r>
    <w:r w:rsidR="0051557F">
      <w:instrText xml:space="preserve"> PAGE </w:instrText>
    </w:r>
    <w:r w:rsidR="0051557F">
      <w:fldChar w:fldCharType="separate"/>
    </w:r>
    <w:r>
      <w:t>5</w:t>
    </w:r>
    <w:r w:rsidR="0051557F">
      <w:fldChar w:fldCharType="end"/>
    </w:r>
    <w:r>
      <w:t xml:space="preserve"> of </w:t>
    </w:r>
    <w:r w:rsidR="0051557F">
      <w:fldChar w:fldCharType="begin"/>
    </w:r>
    <w:r w:rsidR="0051557F">
      <w:instrText xml:space="preserve"> NUMPAGES </w:instrText>
    </w:r>
    <w:r w:rsidR="0051557F">
      <w:fldChar w:fldCharType="separate"/>
    </w:r>
    <w:r>
      <w:t>35</w:t>
    </w:r>
    <w:r w:rsidR="0051557F">
      <w:fldChar w:fldCharType="end"/>
    </w:r>
  </w:p>
  <w:p w:rsidR="00870344" w:rsidRDefault="00870344"/>
  <w:p w:rsidR="00870344" w:rsidRDefault="00870344" w:rsidP="0014592F"/>
  <w:p w:rsidR="00F16F03" w:rsidRDefault="00F16F03"/>
  <w:p w:rsidR="00F16F03" w:rsidRDefault="00F16F03" w:rsidP="00ED4802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344" w:rsidRPr="00C16A04" w:rsidRDefault="0051557F" w:rsidP="00C61B89">
    <w:pPr>
      <w:pStyle w:val="HeaderEven"/>
    </w:pPr>
    <w:r>
      <w:fldChar w:fldCharType="begin"/>
    </w:r>
    <w:r>
      <w:instrText xml:space="preserve"> DOCPROPERTY  Title  \* MERGEFORMAT </w:instrText>
    </w:r>
    <w:r>
      <w:fldChar w:fldCharType="separate"/>
    </w:r>
    <w:r w:rsidR="00A82D92">
      <w:t>HCL Submission For First Round</w:t>
    </w:r>
    <w:r>
      <w:fldChar w:fldCharType="end"/>
    </w:r>
    <w:r w:rsidR="008B75D5">
      <w:tab/>
    </w:r>
    <w:r w:rsidR="008B75D5">
      <w:tab/>
    </w:r>
    <w:r w:rsidR="008B75D5">
      <w:tab/>
    </w:r>
    <w:r w:rsidR="008B75D5">
      <w:tab/>
    </w:r>
    <w:r w:rsidR="00A82D92">
      <w:t xml:space="preserve"> </w:t>
    </w:r>
    <w:r w:rsidR="008B75D5">
      <w:t>3-Sep-12</w:t>
    </w:r>
  </w:p>
  <w:p w:rsidR="00F16F03" w:rsidRDefault="00870344" w:rsidP="00B53110">
    <w:pPr>
      <w:pStyle w:val="HeaderEven"/>
    </w:pPr>
    <w:r>
      <w:t xml:space="preserve">Page </w:t>
    </w:r>
    <w:r w:rsidR="0051557F">
      <w:fldChar w:fldCharType="begin"/>
    </w:r>
    <w:r w:rsidR="0051557F">
      <w:instrText xml:space="preserve"> PAGE </w:instrText>
    </w:r>
    <w:r w:rsidR="0051557F">
      <w:fldChar w:fldCharType="separate"/>
    </w:r>
    <w:r w:rsidR="008A1D60">
      <w:t>6</w:t>
    </w:r>
    <w:r w:rsidR="0051557F">
      <w:fldChar w:fldCharType="end"/>
    </w:r>
    <w:r>
      <w:t xml:space="preserve"> of </w:t>
    </w:r>
    <w:r w:rsidR="0051557F">
      <w:fldChar w:fldCharType="begin"/>
    </w:r>
    <w:r w:rsidR="0051557F">
      <w:instrText xml:space="preserve"> NUMPAGES </w:instrText>
    </w:r>
    <w:r w:rsidR="0051557F">
      <w:fldChar w:fldCharType="separate"/>
    </w:r>
    <w:r w:rsidR="008A1D60">
      <w:t>6</w:t>
    </w:r>
    <w:r w:rsidR="0051557F"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344" w:rsidRDefault="0051557F" w:rsidP="00AF245C">
    <w:pPr>
      <w:pStyle w:val="HeaderEven"/>
    </w:pPr>
    <w:r>
      <w:fldChar w:fldCharType="begin"/>
    </w:r>
    <w:r>
      <w:instrText xml:space="preserve"> DOCPROPERTY  Title  \* MERGEFORMAT </w:instrText>
    </w:r>
    <w:r>
      <w:fldChar w:fldCharType="separate"/>
    </w:r>
    <w:r w:rsidR="003376B3">
      <w:t>HCL Submission For First Round</w:t>
    </w:r>
    <w:r>
      <w:fldChar w:fldCharType="end"/>
    </w:r>
    <w:r w:rsidR="008B75D5">
      <w:tab/>
    </w:r>
    <w:r w:rsidR="008B75D5">
      <w:tab/>
    </w:r>
    <w:r w:rsidR="008B75D5">
      <w:tab/>
    </w:r>
    <w:r w:rsidR="008B75D5">
      <w:tab/>
    </w:r>
    <w:r w:rsidR="00870344">
      <w:t xml:space="preserve"> </w:t>
    </w:r>
    <w:r w:rsidR="008B75D5">
      <w:t>3-Sep-12</w:t>
    </w:r>
  </w:p>
  <w:p w:rsidR="00870344" w:rsidRDefault="00870344" w:rsidP="00FA215A">
    <w:pPr>
      <w:pStyle w:val="HeaderEven"/>
    </w:pPr>
    <w:r>
      <w:t xml:space="preserve">Page </w:t>
    </w:r>
    <w:r w:rsidR="0051557F">
      <w:fldChar w:fldCharType="begin"/>
    </w:r>
    <w:r w:rsidR="0051557F">
      <w:instrText xml:space="preserve"> PAGE </w:instrText>
    </w:r>
    <w:r w:rsidR="0051557F">
      <w:fldChar w:fldCharType="separate"/>
    </w:r>
    <w:r w:rsidR="008A1D60">
      <w:t>5</w:t>
    </w:r>
    <w:r w:rsidR="0051557F">
      <w:fldChar w:fldCharType="end"/>
    </w:r>
    <w:r>
      <w:t xml:space="preserve"> of </w:t>
    </w:r>
    <w:r w:rsidR="0051557F">
      <w:fldChar w:fldCharType="begin"/>
    </w:r>
    <w:r w:rsidR="0051557F">
      <w:instrText xml:space="preserve"> NUMPAGES </w:instrText>
    </w:r>
    <w:r w:rsidR="0051557F">
      <w:fldChar w:fldCharType="separate"/>
    </w:r>
    <w:r w:rsidR="008A1D60">
      <w:t>6</w:t>
    </w:r>
    <w:r w:rsidR="0051557F">
      <w:fldChar w:fldCharType="end"/>
    </w:r>
  </w:p>
  <w:p w:rsidR="00870344" w:rsidRDefault="00870344" w:rsidP="0014592F"/>
  <w:p w:rsidR="00F16F03" w:rsidRDefault="00F16F03"/>
  <w:p w:rsidR="00F16F03" w:rsidRDefault="00F16F03" w:rsidP="00ED480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0E4AB01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88A239E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02166A7E"/>
    <w:lvl w:ilvl="0">
      <w:start w:val="1"/>
      <w:numFmt w:val="lowerRoman"/>
      <w:pStyle w:val="ListNumber3"/>
      <w:lvlText w:val="%1."/>
      <w:lvlJc w:val="left"/>
      <w:pPr>
        <w:ind w:left="360" w:hanging="360"/>
      </w:pPr>
      <w:rPr>
        <w:rFonts w:ascii="Verdana" w:hAnsi="Verdana" w:hint="default"/>
        <w:b w:val="0"/>
        <w:i w:val="0"/>
        <w:color w:val="0070C0"/>
        <w:sz w:val="20"/>
      </w:rPr>
    </w:lvl>
  </w:abstractNum>
  <w:abstractNum w:abstractNumId="3">
    <w:nsid w:val="FFFFFF7F"/>
    <w:multiLevelType w:val="singleLevel"/>
    <w:tmpl w:val="460CBF52"/>
    <w:lvl w:ilvl="0">
      <w:start w:val="1"/>
      <w:numFmt w:val="lowerLetter"/>
      <w:pStyle w:val="ListNumber2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b w:val="0"/>
        <w:i w:val="0"/>
        <w:color w:val="0072BC"/>
        <w:sz w:val="20"/>
        <w:szCs w:val="20"/>
      </w:rPr>
    </w:lvl>
  </w:abstractNum>
  <w:abstractNum w:abstractNumId="4">
    <w:nsid w:val="FFFFFF88"/>
    <w:multiLevelType w:val="singleLevel"/>
    <w:tmpl w:val="BBA0682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ascii="Verdana" w:hAnsi="Verdana" w:hint="default"/>
        <w:b w:val="0"/>
        <w:i w:val="0"/>
        <w:color w:val="0072BC"/>
        <w:sz w:val="20"/>
        <w:szCs w:val="20"/>
      </w:rPr>
    </w:lvl>
  </w:abstractNum>
  <w:abstractNum w:abstractNumId="5">
    <w:nsid w:val="01B23FAE"/>
    <w:multiLevelType w:val="hybridMultilevel"/>
    <w:tmpl w:val="526EAD68"/>
    <w:lvl w:ilvl="0" w:tplc="2EB419C2">
      <w:start w:val="1"/>
      <w:numFmt w:val="decimal"/>
      <w:pStyle w:val="List2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color w:val="0C479D"/>
        <w:sz w:val="20"/>
        <w:szCs w:val="20"/>
      </w:rPr>
    </w:lvl>
    <w:lvl w:ilvl="1" w:tplc="89DC62E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A26600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3C42D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F6353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0BCC62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B32EB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72BA7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46EBBC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1B93EAA"/>
    <w:multiLevelType w:val="hybridMultilevel"/>
    <w:tmpl w:val="3D86C2A0"/>
    <w:lvl w:ilvl="0" w:tplc="2334D7E0">
      <w:start w:val="1"/>
      <w:numFmt w:val="bullet"/>
      <w:pStyle w:val="ListBullet"/>
      <w:lvlText w:val="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color w:val="0072BC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91B7FED"/>
    <w:multiLevelType w:val="hybridMultilevel"/>
    <w:tmpl w:val="F84AE6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DE2DF0"/>
    <w:multiLevelType w:val="hybridMultilevel"/>
    <w:tmpl w:val="0E8439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F15579F"/>
    <w:multiLevelType w:val="multilevel"/>
    <w:tmpl w:val="4E86D964"/>
    <w:lvl w:ilvl="0">
      <w:start w:val="1"/>
      <w:numFmt w:val="upperLetter"/>
      <w:pStyle w:val="Appendix1"/>
      <w:suff w:val="space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Appendix2"/>
      <w:suff w:val="space"/>
      <w:lvlText w:val="%1.%2"/>
      <w:lvlJc w:val="left"/>
      <w:pPr>
        <w:ind w:left="1368" w:hanging="1368"/>
      </w:pPr>
      <w:rPr>
        <w:rFonts w:hint="default"/>
      </w:rPr>
    </w:lvl>
    <w:lvl w:ilvl="2">
      <w:start w:val="1"/>
      <w:numFmt w:val="decimal"/>
      <w:pStyle w:val="Appendix3"/>
      <w:suff w:val="space"/>
      <w:lvlText w:val="%1.%2.%3"/>
      <w:lvlJc w:val="left"/>
      <w:pPr>
        <w:ind w:left="2232" w:hanging="2232"/>
      </w:pPr>
      <w:rPr>
        <w:rFonts w:ascii="Verdana" w:hAnsi="Verdana" w:hint="default"/>
        <w:b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1FF24B37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>
    <w:nsid w:val="23C747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2">
    <w:nsid w:val="29EF7D20"/>
    <w:multiLevelType w:val="multilevel"/>
    <w:tmpl w:val="1C9C144A"/>
    <w:name w:val="Bullets"/>
    <w:lvl w:ilvl="0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  <w:color w:val="0072BC"/>
      </w:rPr>
    </w:lvl>
    <w:lvl w:ilvl="1">
      <w:start w:val="1"/>
      <w:numFmt w:val="bullet"/>
      <w:lvlText w:val="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  <w:color w:val="0072BC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0072BC"/>
      </w:rPr>
    </w:lvl>
    <w:lvl w:ilvl="3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0072BC"/>
      </w:rPr>
    </w:lvl>
    <w:lvl w:ilvl="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0072BC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3">
    <w:nsid w:val="2A4425B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>
    <w:nsid w:val="407A3C11"/>
    <w:multiLevelType w:val="multilevel"/>
    <w:tmpl w:val="9DEC10D0"/>
    <w:lvl w:ilvl="0">
      <w:start w:val="1"/>
      <w:numFmt w:val="upperLetter"/>
      <w:pStyle w:val="HeadingAttachment"/>
      <w:lvlText w:val="Appendix %1"/>
      <w:lvlJc w:val="left"/>
      <w:pPr>
        <w:tabs>
          <w:tab w:val="num" w:pos="792"/>
        </w:tabs>
        <w:ind w:left="792" w:hanging="792"/>
      </w:pPr>
      <w:rPr>
        <w:rFonts w:ascii="Arial" w:hAnsi="Arial" w:hint="default"/>
        <w:b/>
        <w:i w:val="0"/>
        <w:sz w:val="40"/>
        <w:szCs w:val="36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794" w:hanging="79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794" w:hanging="79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>
    <w:nsid w:val="474D1DC6"/>
    <w:multiLevelType w:val="hybridMultilevel"/>
    <w:tmpl w:val="953A590C"/>
    <w:lvl w:ilvl="0" w:tplc="868AF172">
      <w:start w:val="1"/>
      <w:numFmt w:val="decimal"/>
      <w:pStyle w:val="List"/>
      <w:lvlText w:val="%1."/>
      <w:lvlJc w:val="left"/>
      <w:pPr>
        <w:tabs>
          <w:tab w:val="num" w:pos="360"/>
        </w:tabs>
        <w:ind w:left="360" w:hanging="360"/>
      </w:pPr>
      <w:rPr>
        <w:rFonts w:ascii="Verdana" w:hAnsi="Verdana" w:hint="default"/>
        <w:b w:val="0"/>
        <w:i w:val="0"/>
        <w:color w:val="0C479D"/>
        <w:sz w:val="20"/>
        <w:szCs w:val="20"/>
      </w:rPr>
    </w:lvl>
    <w:lvl w:ilvl="1" w:tplc="273A4CA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3DE724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962F8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6EAC5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624F3C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E4659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88E22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92E6D5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0D12AC1"/>
    <w:multiLevelType w:val="multilevel"/>
    <w:tmpl w:val="94448416"/>
    <w:lvl w:ilvl="0">
      <w:start w:val="1"/>
      <w:numFmt w:val="none"/>
      <w:pStyle w:val="Note"/>
      <w:suff w:val="space"/>
      <w:lvlText w:val=""/>
      <w:lvlJc w:val="left"/>
      <w:pPr>
        <w:ind w:left="72" w:hanging="72"/>
      </w:pPr>
      <w:rPr>
        <w:rFonts w:hint="default"/>
      </w:rPr>
    </w:lvl>
    <w:lvl w:ilvl="1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>
    <w:nsid w:val="620B141A"/>
    <w:multiLevelType w:val="hybridMultilevel"/>
    <w:tmpl w:val="99F6FC5A"/>
    <w:name w:val="Bullets2"/>
    <w:lvl w:ilvl="0" w:tplc="AA5C3CA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918745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F02E5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C0F5D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EC0FD6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E6CCC01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2E6A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9A2C33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16EB7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60F7F1A"/>
    <w:multiLevelType w:val="hybridMultilevel"/>
    <w:tmpl w:val="D7F6B1D8"/>
    <w:name w:val="Bullets22"/>
    <w:lvl w:ilvl="0" w:tplc="D38C2A74">
      <w:start w:val="1"/>
      <w:numFmt w:val="lowerRoman"/>
      <w:lvlText w:val="%1."/>
      <w:lvlJc w:val="right"/>
      <w:pPr>
        <w:ind w:left="1440" w:hanging="360"/>
      </w:pPr>
    </w:lvl>
    <w:lvl w:ilvl="1" w:tplc="F982730A" w:tentative="1">
      <w:start w:val="1"/>
      <w:numFmt w:val="lowerLetter"/>
      <w:lvlText w:val="%2."/>
      <w:lvlJc w:val="left"/>
      <w:pPr>
        <w:ind w:left="1440" w:hanging="360"/>
      </w:pPr>
    </w:lvl>
    <w:lvl w:ilvl="2" w:tplc="9F8E8646" w:tentative="1">
      <w:start w:val="1"/>
      <w:numFmt w:val="lowerRoman"/>
      <w:lvlText w:val="%3."/>
      <w:lvlJc w:val="right"/>
      <w:pPr>
        <w:ind w:left="2160" w:hanging="180"/>
      </w:pPr>
    </w:lvl>
    <w:lvl w:ilvl="3" w:tplc="9DDA3274" w:tentative="1">
      <w:start w:val="1"/>
      <w:numFmt w:val="decimal"/>
      <w:lvlText w:val="%4."/>
      <w:lvlJc w:val="left"/>
      <w:pPr>
        <w:ind w:left="2880" w:hanging="360"/>
      </w:pPr>
    </w:lvl>
    <w:lvl w:ilvl="4" w:tplc="01E64532" w:tentative="1">
      <w:start w:val="1"/>
      <w:numFmt w:val="lowerLetter"/>
      <w:lvlText w:val="%5."/>
      <w:lvlJc w:val="left"/>
      <w:pPr>
        <w:ind w:left="3600" w:hanging="360"/>
      </w:pPr>
    </w:lvl>
    <w:lvl w:ilvl="5" w:tplc="093E04FA" w:tentative="1">
      <w:start w:val="1"/>
      <w:numFmt w:val="lowerRoman"/>
      <w:lvlText w:val="%6."/>
      <w:lvlJc w:val="right"/>
      <w:pPr>
        <w:ind w:left="4320" w:hanging="180"/>
      </w:pPr>
    </w:lvl>
    <w:lvl w:ilvl="6" w:tplc="286409EE" w:tentative="1">
      <w:start w:val="1"/>
      <w:numFmt w:val="decimal"/>
      <w:lvlText w:val="%7."/>
      <w:lvlJc w:val="left"/>
      <w:pPr>
        <w:ind w:left="5040" w:hanging="360"/>
      </w:pPr>
    </w:lvl>
    <w:lvl w:ilvl="7" w:tplc="3F4C9640" w:tentative="1">
      <w:start w:val="1"/>
      <w:numFmt w:val="lowerLetter"/>
      <w:lvlText w:val="%8."/>
      <w:lvlJc w:val="left"/>
      <w:pPr>
        <w:ind w:left="5760" w:hanging="360"/>
      </w:pPr>
    </w:lvl>
    <w:lvl w:ilvl="8" w:tplc="9BB0257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422F28"/>
    <w:multiLevelType w:val="multilevel"/>
    <w:tmpl w:val="E89EB75C"/>
    <w:lvl w:ilvl="0">
      <w:start w:val="1"/>
      <w:numFmt w:val="decimal"/>
      <w:pStyle w:val="Heading1"/>
      <w:suff w:val="space"/>
      <w:lvlText w:val="%1."/>
      <w:lvlJc w:val="left"/>
      <w:pPr>
        <w:ind w:left="403" w:hanging="403"/>
      </w:pPr>
      <w:rPr>
        <w:rFonts w:ascii="Verdana" w:hAnsi="Verdana" w:hint="default"/>
        <w:b/>
        <w:i w:val="0"/>
        <w:color w:val="0072BC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20" w:hanging="720"/>
      </w:pPr>
      <w:rPr>
        <w:rFonts w:ascii="Verdana" w:hAnsi="Verdana" w:hint="default"/>
        <w:b/>
        <w:i w:val="0"/>
        <w:color w:val="0072BC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3528" w:hanging="3528"/>
      </w:pPr>
      <w:rPr>
        <w:rFonts w:ascii="Verdana" w:hAnsi="Verdana" w:hint="default"/>
        <w:b/>
        <w:i w:val="0"/>
        <w:color w:val="0072BC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4536" w:hanging="4536"/>
      </w:pPr>
      <w:rPr>
        <w:rFonts w:ascii="Verdana" w:hAnsi="Verdana" w:hint="default"/>
        <w:b/>
        <w:i w:val="0"/>
        <w:color w:val="0072BC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5544" w:hanging="5544"/>
      </w:pPr>
      <w:rPr>
        <w:rFonts w:ascii="Verdana" w:hAnsi="Verdana" w:hint="default"/>
        <w:b/>
        <w:i w:val="0"/>
        <w:color w:val="0072BC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7B5B1B91"/>
    <w:multiLevelType w:val="multilevel"/>
    <w:tmpl w:val="D8F6FBBA"/>
    <w:lvl w:ilvl="0">
      <w:start w:val="1"/>
      <w:numFmt w:val="bullet"/>
      <w:pStyle w:val="ListBullet2"/>
      <w:lvlText w:val="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color w:val="0072BC"/>
      </w:rPr>
    </w:lvl>
    <w:lvl w:ilvl="1">
      <w:start w:val="1"/>
      <w:numFmt w:val="bullet"/>
      <w:pStyle w:val="ListBullet2"/>
      <w:lvlText w:val=""/>
      <w:lvlJc w:val="left"/>
      <w:pPr>
        <w:tabs>
          <w:tab w:val="num" w:pos="-360"/>
        </w:tabs>
        <w:ind w:left="720" w:hanging="360"/>
      </w:pPr>
      <w:rPr>
        <w:rFonts w:ascii="Wingdings 2" w:hAnsi="Wingdings 2" w:hint="default"/>
        <w:color w:val="0072BC"/>
      </w:rPr>
    </w:lvl>
    <w:lvl w:ilvl="2">
      <w:start w:val="1"/>
      <w:numFmt w:val="bullet"/>
      <w:pStyle w:val="ListBullet3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0072BC"/>
        <w:sz w:val="20"/>
        <w:szCs w:val="20"/>
      </w:rPr>
    </w:lvl>
    <w:lvl w:ilvl="3">
      <w:start w:val="1"/>
      <w:numFmt w:val="bullet"/>
      <w:pStyle w:val="ListBullet4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72BC"/>
      </w:rPr>
    </w:lvl>
    <w:lvl w:ilvl="4">
      <w:start w:val="1"/>
      <w:numFmt w:val="bullet"/>
      <w:pStyle w:val="ListBullet5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0072BC"/>
      </w:rPr>
    </w:lvl>
    <w:lvl w:ilvl="5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</w:abstractNum>
  <w:num w:numId="1">
    <w:abstractNumId w:val="11"/>
  </w:num>
  <w:num w:numId="2">
    <w:abstractNumId w:val="13"/>
  </w:num>
  <w:num w:numId="3">
    <w:abstractNumId w:val="9"/>
  </w:num>
  <w:num w:numId="4">
    <w:abstractNumId w:val="10"/>
  </w:num>
  <w:num w:numId="5">
    <w:abstractNumId w:val="19"/>
  </w:num>
  <w:num w:numId="6">
    <w:abstractNumId w:val="14"/>
  </w:num>
  <w:num w:numId="7">
    <w:abstractNumId w:val="15"/>
  </w:num>
  <w:num w:numId="8">
    <w:abstractNumId w:val="5"/>
  </w:num>
  <w:num w:numId="9">
    <w:abstractNumId w:val="20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6"/>
  </w:num>
  <w:num w:numId="16">
    <w:abstractNumId w:val="6"/>
  </w:num>
  <w:num w:numId="17">
    <w:abstractNumId w:val="8"/>
  </w:num>
  <w:num w:numId="18">
    <w:abstractNumId w:val="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oNotHyphenateCaps/>
  <w:evenAndOddHeaders/>
  <w:noPunctuationKerning/>
  <w:characterSpacingControl w:val="doNotCompress"/>
  <w:doNotValidateAgainstSchema/>
  <w:doNotDemarcateInvalidXml/>
  <w:hdrShapeDefaults>
    <o:shapedefaults v:ext="edit" spidmax="2072" style="mso-wrap-style:none" fill="f" fillcolor="white" stroke="f">
      <v:fill color="white" on="f"/>
      <v:stroke on="f"/>
      <v:textbox style="mso-fit-shape-to-text: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D50"/>
    <w:rsid w:val="000000A3"/>
    <w:rsid w:val="0000207E"/>
    <w:rsid w:val="0000225D"/>
    <w:rsid w:val="00003B63"/>
    <w:rsid w:val="0000487F"/>
    <w:rsid w:val="000054D0"/>
    <w:rsid w:val="000075BC"/>
    <w:rsid w:val="00007813"/>
    <w:rsid w:val="0001081E"/>
    <w:rsid w:val="0001205E"/>
    <w:rsid w:val="0001583C"/>
    <w:rsid w:val="00016C9B"/>
    <w:rsid w:val="00016FC3"/>
    <w:rsid w:val="000174BA"/>
    <w:rsid w:val="000178D2"/>
    <w:rsid w:val="00022776"/>
    <w:rsid w:val="000235DD"/>
    <w:rsid w:val="000244C3"/>
    <w:rsid w:val="000245B0"/>
    <w:rsid w:val="00026A91"/>
    <w:rsid w:val="00027480"/>
    <w:rsid w:val="000274FA"/>
    <w:rsid w:val="00027608"/>
    <w:rsid w:val="00027AB6"/>
    <w:rsid w:val="000301D0"/>
    <w:rsid w:val="0004202A"/>
    <w:rsid w:val="000436F5"/>
    <w:rsid w:val="00044202"/>
    <w:rsid w:val="00044274"/>
    <w:rsid w:val="000451BC"/>
    <w:rsid w:val="00045BD5"/>
    <w:rsid w:val="00045F41"/>
    <w:rsid w:val="000503EF"/>
    <w:rsid w:val="00050C1B"/>
    <w:rsid w:val="00052EF4"/>
    <w:rsid w:val="00053C0B"/>
    <w:rsid w:val="0005432B"/>
    <w:rsid w:val="000568C0"/>
    <w:rsid w:val="000577F5"/>
    <w:rsid w:val="00061C71"/>
    <w:rsid w:val="00064E0B"/>
    <w:rsid w:val="00064F03"/>
    <w:rsid w:val="0006525D"/>
    <w:rsid w:val="0006583F"/>
    <w:rsid w:val="000707EE"/>
    <w:rsid w:val="00071D94"/>
    <w:rsid w:val="00077F2A"/>
    <w:rsid w:val="0008116E"/>
    <w:rsid w:val="000826BA"/>
    <w:rsid w:val="00084DBE"/>
    <w:rsid w:val="000925A4"/>
    <w:rsid w:val="000946BF"/>
    <w:rsid w:val="0009479D"/>
    <w:rsid w:val="00095204"/>
    <w:rsid w:val="00095ADB"/>
    <w:rsid w:val="00096017"/>
    <w:rsid w:val="0009773B"/>
    <w:rsid w:val="000A03F0"/>
    <w:rsid w:val="000A4095"/>
    <w:rsid w:val="000A40B7"/>
    <w:rsid w:val="000A7DFD"/>
    <w:rsid w:val="000A7EF8"/>
    <w:rsid w:val="000B12D2"/>
    <w:rsid w:val="000B5197"/>
    <w:rsid w:val="000C1AA5"/>
    <w:rsid w:val="000C3862"/>
    <w:rsid w:val="000C469A"/>
    <w:rsid w:val="000C5FEA"/>
    <w:rsid w:val="000C6CB7"/>
    <w:rsid w:val="000C7994"/>
    <w:rsid w:val="000C7C7D"/>
    <w:rsid w:val="000D3A42"/>
    <w:rsid w:val="000D5185"/>
    <w:rsid w:val="000E0467"/>
    <w:rsid w:val="000E2A31"/>
    <w:rsid w:val="000E42C7"/>
    <w:rsid w:val="000E4F0D"/>
    <w:rsid w:val="000E689A"/>
    <w:rsid w:val="000E7766"/>
    <w:rsid w:val="000E7C05"/>
    <w:rsid w:val="000F217F"/>
    <w:rsid w:val="000F3365"/>
    <w:rsid w:val="000F4343"/>
    <w:rsid w:val="000F4452"/>
    <w:rsid w:val="000F53E4"/>
    <w:rsid w:val="000F592A"/>
    <w:rsid w:val="00106085"/>
    <w:rsid w:val="001126E7"/>
    <w:rsid w:val="00112BF6"/>
    <w:rsid w:val="0011314E"/>
    <w:rsid w:val="00113437"/>
    <w:rsid w:val="00121333"/>
    <w:rsid w:val="001223E3"/>
    <w:rsid w:val="00122D50"/>
    <w:rsid w:val="0012588C"/>
    <w:rsid w:val="0012650A"/>
    <w:rsid w:val="00126B6E"/>
    <w:rsid w:val="00127284"/>
    <w:rsid w:val="001277E5"/>
    <w:rsid w:val="0013098F"/>
    <w:rsid w:val="00130C04"/>
    <w:rsid w:val="0013176E"/>
    <w:rsid w:val="0013214D"/>
    <w:rsid w:val="00134020"/>
    <w:rsid w:val="001344AB"/>
    <w:rsid w:val="00137A17"/>
    <w:rsid w:val="00140BAE"/>
    <w:rsid w:val="00144A80"/>
    <w:rsid w:val="0014592F"/>
    <w:rsid w:val="00145E91"/>
    <w:rsid w:val="00146997"/>
    <w:rsid w:val="00146F40"/>
    <w:rsid w:val="00147598"/>
    <w:rsid w:val="00152FED"/>
    <w:rsid w:val="00154A41"/>
    <w:rsid w:val="00157CBB"/>
    <w:rsid w:val="00163F67"/>
    <w:rsid w:val="001652E1"/>
    <w:rsid w:val="0016560C"/>
    <w:rsid w:val="00165747"/>
    <w:rsid w:val="001668BD"/>
    <w:rsid w:val="00167EAB"/>
    <w:rsid w:val="00170F67"/>
    <w:rsid w:val="00172AAB"/>
    <w:rsid w:val="00173EED"/>
    <w:rsid w:val="00176EC7"/>
    <w:rsid w:val="00182C4C"/>
    <w:rsid w:val="00184C50"/>
    <w:rsid w:val="00184D9D"/>
    <w:rsid w:val="00184DE5"/>
    <w:rsid w:val="00191513"/>
    <w:rsid w:val="00191DBA"/>
    <w:rsid w:val="00192126"/>
    <w:rsid w:val="001926AB"/>
    <w:rsid w:val="00193888"/>
    <w:rsid w:val="0019506C"/>
    <w:rsid w:val="00195DC2"/>
    <w:rsid w:val="001A2B32"/>
    <w:rsid w:val="001A589D"/>
    <w:rsid w:val="001A7733"/>
    <w:rsid w:val="001B12B2"/>
    <w:rsid w:val="001B5D44"/>
    <w:rsid w:val="001B5DD3"/>
    <w:rsid w:val="001B5F26"/>
    <w:rsid w:val="001C2B4F"/>
    <w:rsid w:val="001C6426"/>
    <w:rsid w:val="001C685E"/>
    <w:rsid w:val="001C6CA3"/>
    <w:rsid w:val="001D00AF"/>
    <w:rsid w:val="001D4DE1"/>
    <w:rsid w:val="001D619C"/>
    <w:rsid w:val="001D6547"/>
    <w:rsid w:val="001E0D8F"/>
    <w:rsid w:val="001E1A1A"/>
    <w:rsid w:val="001E2993"/>
    <w:rsid w:val="001E2F3D"/>
    <w:rsid w:val="001E32E9"/>
    <w:rsid w:val="001E350E"/>
    <w:rsid w:val="001E396F"/>
    <w:rsid w:val="001E3A02"/>
    <w:rsid w:val="001E7666"/>
    <w:rsid w:val="001E7FFB"/>
    <w:rsid w:val="001F060E"/>
    <w:rsid w:val="001F2860"/>
    <w:rsid w:val="001F4196"/>
    <w:rsid w:val="001F4EB2"/>
    <w:rsid w:val="001F762A"/>
    <w:rsid w:val="00203C4A"/>
    <w:rsid w:val="00204C82"/>
    <w:rsid w:val="00204FEA"/>
    <w:rsid w:val="00205AEC"/>
    <w:rsid w:val="00206BCE"/>
    <w:rsid w:val="00207E71"/>
    <w:rsid w:val="00211714"/>
    <w:rsid w:val="00213609"/>
    <w:rsid w:val="00220795"/>
    <w:rsid w:val="00220BFB"/>
    <w:rsid w:val="002227AC"/>
    <w:rsid w:val="00223404"/>
    <w:rsid w:val="00225C4E"/>
    <w:rsid w:val="0022638B"/>
    <w:rsid w:val="002266BA"/>
    <w:rsid w:val="0022692B"/>
    <w:rsid w:val="00230A06"/>
    <w:rsid w:val="00230B56"/>
    <w:rsid w:val="00232D73"/>
    <w:rsid w:val="00234103"/>
    <w:rsid w:val="00235723"/>
    <w:rsid w:val="00235EB7"/>
    <w:rsid w:val="002402DB"/>
    <w:rsid w:val="0024063F"/>
    <w:rsid w:val="00241249"/>
    <w:rsid w:val="0024307F"/>
    <w:rsid w:val="00243C9C"/>
    <w:rsid w:val="00244185"/>
    <w:rsid w:val="00245562"/>
    <w:rsid w:val="0024645B"/>
    <w:rsid w:val="00246F95"/>
    <w:rsid w:val="002503FD"/>
    <w:rsid w:val="00250A94"/>
    <w:rsid w:val="00252677"/>
    <w:rsid w:val="00252E93"/>
    <w:rsid w:val="0025414A"/>
    <w:rsid w:val="00254F0B"/>
    <w:rsid w:val="00257080"/>
    <w:rsid w:val="002571AF"/>
    <w:rsid w:val="00261A62"/>
    <w:rsid w:val="002630AE"/>
    <w:rsid w:val="002651C2"/>
    <w:rsid w:val="0027089A"/>
    <w:rsid w:val="0027328D"/>
    <w:rsid w:val="00276899"/>
    <w:rsid w:val="0027724E"/>
    <w:rsid w:val="002814B6"/>
    <w:rsid w:val="002817BC"/>
    <w:rsid w:val="00281FE5"/>
    <w:rsid w:val="00284F8B"/>
    <w:rsid w:val="00285E7A"/>
    <w:rsid w:val="00286330"/>
    <w:rsid w:val="00291DD9"/>
    <w:rsid w:val="00292099"/>
    <w:rsid w:val="00292D3B"/>
    <w:rsid w:val="002939E0"/>
    <w:rsid w:val="00293F31"/>
    <w:rsid w:val="00294940"/>
    <w:rsid w:val="00295C97"/>
    <w:rsid w:val="00297007"/>
    <w:rsid w:val="002A0B25"/>
    <w:rsid w:val="002A0F44"/>
    <w:rsid w:val="002A1680"/>
    <w:rsid w:val="002A47A2"/>
    <w:rsid w:val="002A5C2D"/>
    <w:rsid w:val="002A7EDF"/>
    <w:rsid w:val="002B1254"/>
    <w:rsid w:val="002B70C0"/>
    <w:rsid w:val="002C02C0"/>
    <w:rsid w:val="002C10BD"/>
    <w:rsid w:val="002C196E"/>
    <w:rsid w:val="002C4174"/>
    <w:rsid w:val="002C5CA5"/>
    <w:rsid w:val="002C67D8"/>
    <w:rsid w:val="002C75E6"/>
    <w:rsid w:val="002D1E04"/>
    <w:rsid w:val="002D5059"/>
    <w:rsid w:val="002D668B"/>
    <w:rsid w:val="002E09A1"/>
    <w:rsid w:val="002E2B40"/>
    <w:rsid w:val="002E3C33"/>
    <w:rsid w:val="002E3C5D"/>
    <w:rsid w:val="002E42A4"/>
    <w:rsid w:val="002E7D52"/>
    <w:rsid w:val="002E7FF2"/>
    <w:rsid w:val="002F301A"/>
    <w:rsid w:val="002F329B"/>
    <w:rsid w:val="002F3CA4"/>
    <w:rsid w:val="002F40C9"/>
    <w:rsid w:val="002F55DB"/>
    <w:rsid w:val="00301AB0"/>
    <w:rsid w:val="00301FD4"/>
    <w:rsid w:val="00302D30"/>
    <w:rsid w:val="00304929"/>
    <w:rsid w:val="00305C63"/>
    <w:rsid w:val="00306241"/>
    <w:rsid w:val="00311F46"/>
    <w:rsid w:val="00312D04"/>
    <w:rsid w:val="00316A2C"/>
    <w:rsid w:val="0031771C"/>
    <w:rsid w:val="00317E10"/>
    <w:rsid w:val="003213B3"/>
    <w:rsid w:val="00322386"/>
    <w:rsid w:val="003225CD"/>
    <w:rsid w:val="00323D9D"/>
    <w:rsid w:val="0032751B"/>
    <w:rsid w:val="00331A68"/>
    <w:rsid w:val="0033474D"/>
    <w:rsid w:val="00334994"/>
    <w:rsid w:val="00334D68"/>
    <w:rsid w:val="0033763A"/>
    <w:rsid w:val="003376B3"/>
    <w:rsid w:val="003401B6"/>
    <w:rsid w:val="00340CF1"/>
    <w:rsid w:val="003464AD"/>
    <w:rsid w:val="003504C7"/>
    <w:rsid w:val="00351E30"/>
    <w:rsid w:val="003536D1"/>
    <w:rsid w:val="003539C1"/>
    <w:rsid w:val="003547E0"/>
    <w:rsid w:val="00355B39"/>
    <w:rsid w:val="003569AF"/>
    <w:rsid w:val="00360AF5"/>
    <w:rsid w:val="00361547"/>
    <w:rsid w:val="00362469"/>
    <w:rsid w:val="00366000"/>
    <w:rsid w:val="00367E99"/>
    <w:rsid w:val="00370051"/>
    <w:rsid w:val="00372464"/>
    <w:rsid w:val="00372C25"/>
    <w:rsid w:val="00372DCF"/>
    <w:rsid w:val="00373B06"/>
    <w:rsid w:val="00373D6B"/>
    <w:rsid w:val="003760CA"/>
    <w:rsid w:val="003806E3"/>
    <w:rsid w:val="0038187E"/>
    <w:rsid w:val="00381F38"/>
    <w:rsid w:val="00383C7D"/>
    <w:rsid w:val="00386A7D"/>
    <w:rsid w:val="00386FDE"/>
    <w:rsid w:val="00390B72"/>
    <w:rsid w:val="00397480"/>
    <w:rsid w:val="00397578"/>
    <w:rsid w:val="003A0751"/>
    <w:rsid w:val="003A10A1"/>
    <w:rsid w:val="003A351D"/>
    <w:rsid w:val="003A3704"/>
    <w:rsid w:val="003A4F03"/>
    <w:rsid w:val="003A4F96"/>
    <w:rsid w:val="003A4FDE"/>
    <w:rsid w:val="003B32ED"/>
    <w:rsid w:val="003B39D2"/>
    <w:rsid w:val="003B452F"/>
    <w:rsid w:val="003B5A52"/>
    <w:rsid w:val="003B68C6"/>
    <w:rsid w:val="003B7F55"/>
    <w:rsid w:val="003C1710"/>
    <w:rsid w:val="003C1AAD"/>
    <w:rsid w:val="003C2A20"/>
    <w:rsid w:val="003C563F"/>
    <w:rsid w:val="003C7026"/>
    <w:rsid w:val="003D0AA1"/>
    <w:rsid w:val="003D0CDD"/>
    <w:rsid w:val="003D2D9F"/>
    <w:rsid w:val="003D5A7A"/>
    <w:rsid w:val="003D69D0"/>
    <w:rsid w:val="003E0958"/>
    <w:rsid w:val="003E1A36"/>
    <w:rsid w:val="003E2A10"/>
    <w:rsid w:val="003E51A0"/>
    <w:rsid w:val="003E62D9"/>
    <w:rsid w:val="003F20C1"/>
    <w:rsid w:val="003F4C34"/>
    <w:rsid w:val="003F528A"/>
    <w:rsid w:val="003F56EE"/>
    <w:rsid w:val="003F7877"/>
    <w:rsid w:val="00400D63"/>
    <w:rsid w:val="00401AA0"/>
    <w:rsid w:val="00403732"/>
    <w:rsid w:val="0040534C"/>
    <w:rsid w:val="00410139"/>
    <w:rsid w:val="00412E0A"/>
    <w:rsid w:val="00412E82"/>
    <w:rsid w:val="0041302D"/>
    <w:rsid w:val="004131FC"/>
    <w:rsid w:val="00413D3F"/>
    <w:rsid w:val="00415FA3"/>
    <w:rsid w:val="00416BE5"/>
    <w:rsid w:val="004175B7"/>
    <w:rsid w:val="00421787"/>
    <w:rsid w:val="00422D41"/>
    <w:rsid w:val="00424C59"/>
    <w:rsid w:val="004276C0"/>
    <w:rsid w:val="00435001"/>
    <w:rsid w:val="00436FB7"/>
    <w:rsid w:val="00440C78"/>
    <w:rsid w:val="004423B3"/>
    <w:rsid w:val="00443ADD"/>
    <w:rsid w:val="00443D53"/>
    <w:rsid w:val="00445303"/>
    <w:rsid w:val="00453BAD"/>
    <w:rsid w:val="00454091"/>
    <w:rsid w:val="00454DBE"/>
    <w:rsid w:val="00456911"/>
    <w:rsid w:val="004570D9"/>
    <w:rsid w:val="0046091B"/>
    <w:rsid w:val="00460A14"/>
    <w:rsid w:val="00462227"/>
    <w:rsid w:val="00465CF7"/>
    <w:rsid w:val="00470B64"/>
    <w:rsid w:val="004710C3"/>
    <w:rsid w:val="00471BEA"/>
    <w:rsid w:val="00471FEE"/>
    <w:rsid w:val="00477DE0"/>
    <w:rsid w:val="004822EF"/>
    <w:rsid w:val="004834A0"/>
    <w:rsid w:val="0048653F"/>
    <w:rsid w:val="00486F14"/>
    <w:rsid w:val="00486FDE"/>
    <w:rsid w:val="0049210C"/>
    <w:rsid w:val="00493B48"/>
    <w:rsid w:val="00497432"/>
    <w:rsid w:val="004A083C"/>
    <w:rsid w:val="004A60FC"/>
    <w:rsid w:val="004A7215"/>
    <w:rsid w:val="004B1E7E"/>
    <w:rsid w:val="004B2153"/>
    <w:rsid w:val="004B28DE"/>
    <w:rsid w:val="004B5A82"/>
    <w:rsid w:val="004C0F47"/>
    <w:rsid w:val="004C16E5"/>
    <w:rsid w:val="004C2BDD"/>
    <w:rsid w:val="004C4562"/>
    <w:rsid w:val="004C529F"/>
    <w:rsid w:val="004C694B"/>
    <w:rsid w:val="004C6F38"/>
    <w:rsid w:val="004D1D24"/>
    <w:rsid w:val="004D2ADB"/>
    <w:rsid w:val="004D3465"/>
    <w:rsid w:val="004D366A"/>
    <w:rsid w:val="004E0829"/>
    <w:rsid w:val="004E09EA"/>
    <w:rsid w:val="004E2B06"/>
    <w:rsid w:val="004E3743"/>
    <w:rsid w:val="004E5C3A"/>
    <w:rsid w:val="004E6F3A"/>
    <w:rsid w:val="004E738C"/>
    <w:rsid w:val="004F16A1"/>
    <w:rsid w:val="004F3546"/>
    <w:rsid w:val="004F5153"/>
    <w:rsid w:val="005005EC"/>
    <w:rsid w:val="005024D6"/>
    <w:rsid w:val="00502742"/>
    <w:rsid w:val="00503071"/>
    <w:rsid w:val="00503D1B"/>
    <w:rsid w:val="00504008"/>
    <w:rsid w:val="00510C2C"/>
    <w:rsid w:val="00513991"/>
    <w:rsid w:val="00515235"/>
    <w:rsid w:val="005154F6"/>
    <w:rsid w:val="0051557F"/>
    <w:rsid w:val="00515A9A"/>
    <w:rsid w:val="0051727F"/>
    <w:rsid w:val="005202F1"/>
    <w:rsid w:val="00523618"/>
    <w:rsid w:val="00524353"/>
    <w:rsid w:val="00524ED7"/>
    <w:rsid w:val="0053002C"/>
    <w:rsid w:val="00536261"/>
    <w:rsid w:val="0053627D"/>
    <w:rsid w:val="00537036"/>
    <w:rsid w:val="00540B88"/>
    <w:rsid w:val="0054218A"/>
    <w:rsid w:val="005459C1"/>
    <w:rsid w:val="005501AA"/>
    <w:rsid w:val="00550742"/>
    <w:rsid w:val="005543E7"/>
    <w:rsid w:val="005610D7"/>
    <w:rsid w:val="00561820"/>
    <w:rsid w:val="00570271"/>
    <w:rsid w:val="00570ED4"/>
    <w:rsid w:val="00572D11"/>
    <w:rsid w:val="00576226"/>
    <w:rsid w:val="00577CDA"/>
    <w:rsid w:val="005802C6"/>
    <w:rsid w:val="005805A1"/>
    <w:rsid w:val="0058210D"/>
    <w:rsid w:val="00585658"/>
    <w:rsid w:val="0058699A"/>
    <w:rsid w:val="00592409"/>
    <w:rsid w:val="005934D7"/>
    <w:rsid w:val="00594669"/>
    <w:rsid w:val="00594881"/>
    <w:rsid w:val="005953EC"/>
    <w:rsid w:val="0059678A"/>
    <w:rsid w:val="005A2433"/>
    <w:rsid w:val="005A2A21"/>
    <w:rsid w:val="005A5104"/>
    <w:rsid w:val="005B162C"/>
    <w:rsid w:val="005B1DA9"/>
    <w:rsid w:val="005B2866"/>
    <w:rsid w:val="005B2F70"/>
    <w:rsid w:val="005B3FB5"/>
    <w:rsid w:val="005B4124"/>
    <w:rsid w:val="005B51FA"/>
    <w:rsid w:val="005B6C52"/>
    <w:rsid w:val="005C07C8"/>
    <w:rsid w:val="005C0A02"/>
    <w:rsid w:val="005C5F38"/>
    <w:rsid w:val="005C6973"/>
    <w:rsid w:val="005C79D2"/>
    <w:rsid w:val="005C7D8F"/>
    <w:rsid w:val="005D15EA"/>
    <w:rsid w:val="005D2E1D"/>
    <w:rsid w:val="005D423C"/>
    <w:rsid w:val="005D6301"/>
    <w:rsid w:val="005D7D66"/>
    <w:rsid w:val="005E2D01"/>
    <w:rsid w:val="005E3A41"/>
    <w:rsid w:val="005E4717"/>
    <w:rsid w:val="005E62F0"/>
    <w:rsid w:val="005E7AD5"/>
    <w:rsid w:val="005F0374"/>
    <w:rsid w:val="005F2D5C"/>
    <w:rsid w:val="005F47CD"/>
    <w:rsid w:val="005F570A"/>
    <w:rsid w:val="00600974"/>
    <w:rsid w:val="00600C21"/>
    <w:rsid w:val="00600EB0"/>
    <w:rsid w:val="0060129F"/>
    <w:rsid w:val="00602166"/>
    <w:rsid w:val="006024AC"/>
    <w:rsid w:val="00603923"/>
    <w:rsid w:val="006064FF"/>
    <w:rsid w:val="00606585"/>
    <w:rsid w:val="00611091"/>
    <w:rsid w:val="00613FE3"/>
    <w:rsid w:val="00614B8B"/>
    <w:rsid w:val="00620EC4"/>
    <w:rsid w:val="00622982"/>
    <w:rsid w:val="006229BF"/>
    <w:rsid w:val="00626B7E"/>
    <w:rsid w:val="00626DF8"/>
    <w:rsid w:val="00626EFB"/>
    <w:rsid w:val="006276D9"/>
    <w:rsid w:val="0063058E"/>
    <w:rsid w:val="00632E30"/>
    <w:rsid w:val="00634BF6"/>
    <w:rsid w:val="00634D64"/>
    <w:rsid w:val="00635D16"/>
    <w:rsid w:val="006369DB"/>
    <w:rsid w:val="00645B44"/>
    <w:rsid w:val="00645D56"/>
    <w:rsid w:val="0064620F"/>
    <w:rsid w:val="006477BB"/>
    <w:rsid w:val="0065049D"/>
    <w:rsid w:val="006508B6"/>
    <w:rsid w:val="00650EB0"/>
    <w:rsid w:val="00651E52"/>
    <w:rsid w:val="00652428"/>
    <w:rsid w:val="006535E0"/>
    <w:rsid w:val="00656B20"/>
    <w:rsid w:val="00660A79"/>
    <w:rsid w:val="00660C17"/>
    <w:rsid w:val="006621E9"/>
    <w:rsid w:val="006626AD"/>
    <w:rsid w:val="0066423D"/>
    <w:rsid w:val="00665C26"/>
    <w:rsid w:val="00666E97"/>
    <w:rsid w:val="006677E4"/>
    <w:rsid w:val="00672B48"/>
    <w:rsid w:val="00672DB0"/>
    <w:rsid w:val="0067303E"/>
    <w:rsid w:val="00673E50"/>
    <w:rsid w:val="00675E8D"/>
    <w:rsid w:val="00676FDB"/>
    <w:rsid w:val="006771B1"/>
    <w:rsid w:val="00681EB1"/>
    <w:rsid w:val="00682679"/>
    <w:rsid w:val="00684E12"/>
    <w:rsid w:val="0068532A"/>
    <w:rsid w:val="006870DA"/>
    <w:rsid w:val="006917C8"/>
    <w:rsid w:val="00691F2E"/>
    <w:rsid w:val="00693C31"/>
    <w:rsid w:val="00694A72"/>
    <w:rsid w:val="00697540"/>
    <w:rsid w:val="006A047E"/>
    <w:rsid w:val="006A389F"/>
    <w:rsid w:val="006A3B9A"/>
    <w:rsid w:val="006B106E"/>
    <w:rsid w:val="006B11D9"/>
    <w:rsid w:val="006B527C"/>
    <w:rsid w:val="006C264A"/>
    <w:rsid w:val="006C30C0"/>
    <w:rsid w:val="006C377C"/>
    <w:rsid w:val="006C521E"/>
    <w:rsid w:val="006D03FE"/>
    <w:rsid w:val="006D1BA9"/>
    <w:rsid w:val="006D545D"/>
    <w:rsid w:val="006D5CEC"/>
    <w:rsid w:val="006D6754"/>
    <w:rsid w:val="006D73D1"/>
    <w:rsid w:val="006E0ABD"/>
    <w:rsid w:val="006E1F1E"/>
    <w:rsid w:val="006E4C49"/>
    <w:rsid w:val="006E5F9D"/>
    <w:rsid w:val="006E731B"/>
    <w:rsid w:val="006F00F0"/>
    <w:rsid w:val="006F1140"/>
    <w:rsid w:val="006F27BB"/>
    <w:rsid w:val="006F3F6C"/>
    <w:rsid w:val="007011E9"/>
    <w:rsid w:val="00701668"/>
    <w:rsid w:val="00703F5A"/>
    <w:rsid w:val="007072A5"/>
    <w:rsid w:val="00707FD3"/>
    <w:rsid w:val="007108C5"/>
    <w:rsid w:val="00712242"/>
    <w:rsid w:val="00712CA6"/>
    <w:rsid w:val="00713575"/>
    <w:rsid w:val="00715133"/>
    <w:rsid w:val="00715D56"/>
    <w:rsid w:val="00720604"/>
    <w:rsid w:val="007241E8"/>
    <w:rsid w:val="00725C35"/>
    <w:rsid w:val="00725D74"/>
    <w:rsid w:val="00726D09"/>
    <w:rsid w:val="00727445"/>
    <w:rsid w:val="00732684"/>
    <w:rsid w:val="007433AB"/>
    <w:rsid w:val="007460FA"/>
    <w:rsid w:val="007521D0"/>
    <w:rsid w:val="00752BBC"/>
    <w:rsid w:val="00752FDE"/>
    <w:rsid w:val="007537CA"/>
    <w:rsid w:val="00755000"/>
    <w:rsid w:val="00756C48"/>
    <w:rsid w:val="00765F9A"/>
    <w:rsid w:val="0077065B"/>
    <w:rsid w:val="00770EC4"/>
    <w:rsid w:val="007712F0"/>
    <w:rsid w:val="007717FB"/>
    <w:rsid w:val="00775068"/>
    <w:rsid w:val="00775EC0"/>
    <w:rsid w:val="00777419"/>
    <w:rsid w:val="007809B2"/>
    <w:rsid w:val="00783553"/>
    <w:rsid w:val="00783A71"/>
    <w:rsid w:val="00784454"/>
    <w:rsid w:val="00786555"/>
    <w:rsid w:val="00790ADC"/>
    <w:rsid w:val="00791EF7"/>
    <w:rsid w:val="007935BD"/>
    <w:rsid w:val="007A132A"/>
    <w:rsid w:val="007A3C0C"/>
    <w:rsid w:val="007A4958"/>
    <w:rsid w:val="007A4FF0"/>
    <w:rsid w:val="007A63C4"/>
    <w:rsid w:val="007A6BB9"/>
    <w:rsid w:val="007B0F32"/>
    <w:rsid w:val="007B27EC"/>
    <w:rsid w:val="007B38E9"/>
    <w:rsid w:val="007B3A9D"/>
    <w:rsid w:val="007B5275"/>
    <w:rsid w:val="007B56A8"/>
    <w:rsid w:val="007B5952"/>
    <w:rsid w:val="007B7EC5"/>
    <w:rsid w:val="007C0A0E"/>
    <w:rsid w:val="007C4AC7"/>
    <w:rsid w:val="007C6CF1"/>
    <w:rsid w:val="007C761C"/>
    <w:rsid w:val="007C7E27"/>
    <w:rsid w:val="007D0A2B"/>
    <w:rsid w:val="007D3678"/>
    <w:rsid w:val="007D37F7"/>
    <w:rsid w:val="007D7933"/>
    <w:rsid w:val="007D7DDD"/>
    <w:rsid w:val="007E1C48"/>
    <w:rsid w:val="007E4AA5"/>
    <w:rsid w:val="007E696A"/>
    <w:rsid w:val="007E7B56"/>
    <w:rsid w:val="007F1862"/>
    <w:rsid w:val="007F20E9"/>
    <w:rsid w:val="007F2EDB"/>
    <w:rsid w:val="007F46FD"/>
    <w:rsid w:val="007F5EB7"/>
    <w:rsid w:val="007F6363"/>
    <w:rsid w:val="007F673D"/>
    <w:rsid w:val="007F6A37"/>
    <w:rsid w:val="008003EC"/>
    <w:rsid w:val="0080378C"/>
    <w:rsid w:val="00804E22"/>
    <w:rsid w:val="0080631D"/>
    <w:rsid w:val="0080639E"/>
    <w:rsid w:val="0081256A"/>
    <w:rsid w:val="008127B3"/>
    <w:rsid w:val="00813C42"/>
    <w:rsid w:val="00815AFF"/>
    <w:rsid w:val="00820533"/>
    <w:rsid w:val="00822F9C"/>
    <w:rsid w:val="0082692B"/>
    <w:rsid w:val="008302C1"/>
    <w:rsid w:val="00835266"/>
    <w:rsid w:val="00835866"/>
    <w:rsid w:val="00840997"/>
    <w:rsid w:val="008414F0"/>
    <w:rsid w:val="0084244A"/>
    <w:rsid w:val="00842D8A"/>
    <w:rsid w:val="008443AD"/>
    <w:rsid w:val="008443BE"/>
    <w:rsid w:val="00844B5B"/>
    <w:rsid w:val="00844C15"/>
    <w:rsid w:val="00847B0E"/>
    <w:rsid w:val="00850258"/>
    <w:rsid w:val="008508A2"/>
    <w:rsid w:val="00850E97"/>
    <w:rsid w:val="00851385"/>
    <w:rsid w:val="00852219"/>
    <w:rsid w:val="00853CDC"/>
    <w:rsid w:val="00855069"/>
    <w:rsid w:val="00855722"/>
    <w:rsid w:val="00855EA1"/>
    <w:rsid w:val="008579D0"/>
    <w:rsid w:val="00861FC4"/>
    <w:rsid w:val="0086237C"/>
    <w:rsid w:val="00862416"/>
    <w:rsid w:val="00863CA0"/>
    <w:rsid w:val="0086535E"/>
    <w:rsid w:val="00870344"/>
    <w:rsid w:val="008711B8"/>
    <w:rsid w:val="00872219"/>
    <w:rsid w:val="00873A5C"/>
    <w:rsid w:val="00874EF7"/>
    <w:rsid w:val="00877281"/>
    <w:rsid w:val="00885FAD"/>
    <w:rsid w:val="008864AB"/>
    <w:rsid w:val="00886BD9"/>
    <w:rsid w:val="00890466"/>
    <w:rsid w:val="00890634"/>
    <w:rsid w:val="00890FB0"/>
    <w:rsid w:val="008913B8"/>
    <w:rsid w:val="00891B4E"/>
    <w:rsid w:val="00892816"/>
    <w:rsid w:val="00893FC8"/>
    <w:rsid w:val="00895115"/>
    <w:rsid w:val="00895616"/>
    <w:rsid w:val="00895D36"/>
    <w:rsid w:val="008A1D60"/>
    <w:rsid w:val="008A2556"/>
    <w:rsid w:val="008A3107"/>
    <w:rsid w:val="008A35F3"/>
    <w:rsid w:val="008A37EF"/>
    <w:rsid w:val="008A5A6A"/>
    <w:rsid w:val="008A5FE5"/>
    <w:rsid w:val="008A6851"/>
    <w:rsid w:val="008A69FD"/>
    <w:rsid w:val="008A7EC9"/>
    <w:rsid w:val="008B36CD"/>
    <w:rsid w:val="008B466A"/>
    <w:rsid w:val="008B62C1"/>
    <w:rsid w:val="008B64A7"/>
    <w:rsid w:val="008B6937"/>
    <w:rsid w:val="008B75D5"/>
    <w:rsid w:val="008B7C92"/>
    <w:rsid w:val="008C2927"/>
    <w:rsid w:val="008C2DCA"/>
    <w:rsid w:val="008C2F58"/>
    <w:rsid w:val="008C5E62"/>
    <w:rsid w:val="008D5709"/>
    <w:rsid w:val="008D642E"/>
    <w:rsid w:val="008E0CF6"/>
    <w:rsid w:val="008E16CB"/>
    <w:rsid w:val="008E2189"/>
    <w:rsid w:val="008E238D"/>
    <w:rsid w:val="008E2A60"/>
    <w:rsid w:val="008E3597"/>
    <w:rsid w:val="008E4C65"/>
    <w:rsid w:val="008E5B0D"/>
    <w:rsid w:val="008F0AA7"/>
    <w:rsid w:val="008F120B"/>
    <w:rsid w:val="008F1A42"/>
    <w:rsid w:val="008F1C18"/>
    <w:rsid w:val="008F4DB4"/>
    <w:rsid w:val="008F57C7"/>
    <w:rsid w:val="008F68C0"/>
    <w:rsid w:val="009015B8"/>
    <w:rsid w:val="00904288"/>
    <w:rsid w:val="00905FE3"/>
    <w:rsid w:val="00906177"/>
    <w:rsid w:val="00906C77"/>
    <w:rsid w:val="00910191"/>
    <w:rsid w:val="00911917"/>
    <w:rsid w:val="00912308"/>
    <w:rsid w:val="0091427F"/>
    <w:rsid w:val="00915873"/>
    <w:rsid w:val="00920BF6"/>
    <w:rsid w:val="00922CA8"/>
    <w:rsid w:val="00923A25"/>
    <w:rsid w:val="00923F35"/>
    <w:rsid w:val="00926571"/>
    <w:rsid w:val="00927DEC"/>
    <w:rsid w:val="00930ACC"/>
    <w:rsid w:val="00935D70"/>
    <w:rsid w:val="00936B99"/>
    <w:rsid w:val="00943068"/>
    <w:rsid w:val="009434CF"/>
    <w:rsid w:val="00943655"/>
    <w:rsid w:val="00944524"/>
    <w:rsid w:val="00950251"/>
    <w:rsid w:val="00950903"/>
    <w:rsid w:val="00950B15"/>
    <w:rsid w:val="009515AA"/>
    <w:rsid w:val="009573D1"/>
    <w:rsid w:val="009600A9"/>
    <w:rsid w:val="009605D0"/>
    <w:rsid w:val="009618FF"/>
    <w:rsid w:val="00961FA5"/>
    <w:rsid w:val="00964B8C"/>
    <w:rsid w:val="00964D43"/>
    <w:rsid w:val="0096593D"/>
    <w:rsid w:val="009708B8"/>
    <w:rsid w:val="0097369B"/>
    <w:rsid w:val="00974752"/>
    <w:rsid w:val="00975FE3"/>
    <w:rsid w:val="0097713D"/>
    <w:rsid w:val="00992510"/>
    <w:rsid w:val="00993AEB"/>
    <w:rsid w:val="00993C8E"/>
    <w:rsid w:val="00997A35"/>
    <w:rsid w:val="009A0980"/>
    <w:rsid w:val="009B2762"/>
    <w:rsid w:val="009B53A5"/>
    <w:rsid w:val="009B67D9"/>
    <w:rsid w:val="009C13F4"/>
    <w:rsid w:val="009C38AF"/>
    <w:rsid w:val="009C3BAF"/>
    <w:rsid w:val="009C4E31"/>
    <w:rsid w:val="009C6B0B"/>
    <w:rsid w:val="009D10AA"/>
    <w:rsid w:val="009D24D5"/>
    <w:rsid w:val="009D29FB"/>
    <w:rsid w:val="009D2B56"/>
    <w:rsid w:val="009D34A2"/>
    <w:rsid w:val="009D6703"/>
    <w:rsid w:val="009D7D5D"/>
    <w:rsid w:val="009E243E"/>
    <w:rsid w:val="009E3681"/>
    <w:rsid w:val="009E390D"/>
    <w:rsid w:val="009E5DB4"/>
    <w:rsid w:val="009F1681"/>
    <w:rsid w:val="009F2C65"/>
    <w:rsid w:val="009F3156"/>
    <w:rsid w:val="009F77BB"/>
    <w:rsid w:val="00A03B34"/>
    <w:rsid w:val="00A042C7"/>
    <w:rsid w:val="00A04CCC"/>
    <w:rsid w:val="00A1181C"/>
    <w:rsid w:val="00A17B94"/>
    <w:rsid w:val="00A20442"/>
    <w:rsid w:val="00A2158D"/>
    <w:rsid w:val="00A223F9"/>
    <w:rsid w:val="00A2266F"/>
    <w:rsid w:val="00A231B8"/>
    <w:rsid w:val="00A23D01"/>
    <w:rsid w:val="00A25353"/>
    <w:rsid w:val="00A30934"/>
    <w:rsid w:val="00A327A4"/>
    <w:rsid w:val="00A33263"/>
    <w:rsid w:val="00A3658B"/>
    <w:rsid w:val="00A40DE2"/>
    <w:rsid w:val="00A42320"/>
    <w:rsid w:val="00A42F6A"/>
    <w:rsid w:val="00A45158"/>
    <w:rsid w:val="00A45916"/>
    <w:rsid w:val="00A46B46"/>
    <w:rsid w:val="00A5145B"/>
    <w:rsid w:val="00A5591E"/>
    <w:rsid w:val="00A56BCD"/>
    <w:rsid w:val="00A57DBA"/>
    <w:rsid w:val="00A63810"/>
    <w:rsid w:val="00A66056"/>
    <w:rsid w:val="00A71220"/>
    <w:rsid w:val="00A72959"/>
    <w:rsid w:val="00A74400"/>
    <w:rsid w:val="00A74CAA"/>
    <w:rsid w:val="00A76D3E"/>
    <w:rsid w:val="00A81396"/>
    <w:rsid w:val="00A82D92"/>
    <w:rsid w:val="00A90282"/>
    <w:rsid w:val="00A910AA"/>
    <w:rsid w:val="00A92F51"/>
    <w:rsid w:val="00A945BB"/>
    <w:rsid w:val="00A97DF7"/>
    <w:rsid w:val="00AA0E8C"/>
    <w:rsid w:val="00AA26D7"/>
    <w:rsid w:val="00AA56A5"/>
    <w:rsid w:val="00AB02BF"/>
    <w:rsid w:val="00AB11FC"/>
    <w:rsid w:val="00AB1BA7"/>
    <w:rsid w:val="00AB4661"/>
    <w:rsid w:val="00AB6426"/>
    <w:rsid w:val="00AB64A0"/>
    <w:rsid w:val="00AC1F24"/>
    <w:rsid w:val="00AC4D15"/>
    <w:rsid w:val="00AD1261"/>
    <w:rsid w:val="00AD1AA4"/>
    <w:rsid w:val="00AD21B0"/>
    <w:rsid w:val="00AD585C"/>
    <w:rsid w:val="00AD5983"/>
    <w:rsid w:val="00AE3821"/>
    <w:rsid w:val="00AE444E"/>
    <w:rsid w:val="00AE6718"/>
    <w:rsid w:val="00AE6A12"/>
    <w:rsid w:val="00AF0B43"/>
    <w:rsid w:val="00AF245C"/>
    <w:rsid w:val="00AF2A5E"/>
    <w:rsid w:val="00AF64BB"/>
    <w:rsid w:val="00AF651C"/>
    <w:rsid w:val="00B05028"/>
    <w:rsid w:val="00B0696E"/>
    <w:rsid w:val="00B07969"/>
    <w:rsid w:val="00B07E7F"/>
    <w:rsid w:val="00B10747"/>
    <w:rsid w:val="00B110FF"/>
    <w:rsid w:val="00B13861"/>
    <w:rsid w:val="00B1686E"/>
    <w:rsid w:val="00B22950"/>
    <w:rsid w:val="00B2654C"/>
    <w:rsid w:val="00B27DA2"/>
    <w:rsid w:val="00B30B64"/>
    <w:rsid w:val="00B31995"/>
    <w:rsid w:val="00B3203E"/>
    <w:rsid w:val="00B32974"/>
    <w:rsid w:val="00B348F5"/>
    <w:rsid w:val="00B34E13"/>
    <w:rsid w:val="00B422BE"/>
    <w:rsid w:val="00B436B9"/>
    <w:rsid w:val="00B44E3A"/>
    <w:rsid w:val="00B46B1C"/>
    <w:rsid w:val="00B5087B"/>
    <w:rsid w:val="00B516C4"/>
    <w:rsid w:val="00B522E7"/>
    <w:rsid w:val="00B53110"/>
    <w:rsid w:val="00B542E9"/>
    <w:rsid w:val="00B569BF"/>
    <w:rsid w:val="00B603D9"/>
    <w:rsid w:val="00B60643"/>
    <w:rsid w:val="00B6378D"/>
    <w:rsid w:val="00B63B1A"/>
    <w:rsid w:val="00B6447C"/>
    <w:rsid w:val="00B64554"/>
    <w:rsid w:val="00B66E11"/>
    <w:rsid w:val="00B66E8B"/>
    <w:rsid w:val="00B67BCC"/>
    <w:rsid w:val="00B67DEE"/>
    <w:rsid w:val="00B73AE4"/>
    <w:rsid w:val="00B74775"/>
    <w:rsid w:val="00B75809"/>
    <w:rsid w:val="00B75E75"/>
    <w:rsid w:val="00B75EF7"/>
    <w:rsid w:val="00B77805"/>
    <w:rsid w:val="00B77818"/>
    <w:rsid w:val="00B81681"/>
    <w:rsid w:val="00B82F67"/>
    <w:rsid w:val="00B8514F"/>
    <w:rsid w:val="00B86FBD"/>
    <w:rsid w:val="00B8741B"/>
    <w:rsid w:val="00B93B71"/>
    <w:rsid w:val="00B941C0"/>
    <w:rsid w:val="00B94C02"/>
    <w:rsid w:val="00B95FDD"/>
    <w:rsid w:val="00B972CD"/>
    <w:rsid w:val="00BA17A9"/>
    <w:rsid w:val="00BA1EE1"/>
    <w:rsid w:val="00BA6E4A"/>
    <w:rsid w:val="00BB217D"/>
    <w:rsid w:val="00BB354F"/>
    <w:rsid w:val="00BB4771"/>
    <w:rsid w:val="00BB6636"/>
    <w:rsid w:val="00BC2369"/>
    <w:rsid w:val="00BC285C"/>
    <w:rsid w:val="00BC3471"/>
    <w:rsid w:val="00BC475F"/>
    <w:rsid w:val="00BC48F2"/>
    <w:rsid w:val="00BC79D1"/>
    <w:rsid w:val="00BD1BB4"/>
    <w:rsid w:val="00BD1E80"/>
    <w:rsid w:val="00BD220B"/>
    <w:rsid w:val="00BD239C"/>
    <w:rsid w:val="00BD3496"/>
    <w:rsid w:val="00BD3A7C"/>
    <w:rsid w:val="00BD496E"/>
    <w:rsid w:val="00BD4BC8"/>
    <w:rsid w:val="00BD4D02"/>
    <w:rsid w:val="00BE041D"/>
    <w:rsid w:val="00BE1933"/>
    <w:rsid w:val="00BE3A50"/>
    <w:rsid w:val="00BF25DB"/>
    <w:rsid w:val="00BF39A4"/>
    <w:rsid w:val="00BF4300"/>
    <w:rsid w:val="00BF497B"/>
    <w:rsid w:val="00C00327"/>
    <w:rsid w:val="00C01071"/>
    <w:rsid w:val="00C03AC5"/>
    <w:rsid w:val="00C0457D"/>
    <w:rsid w:val="00C049AC"/>
    <w:rsid w:val="00C04E8E"/>
    <w:rsid w:val="00C069D9"/>
    <w:rsid w:val="00C069F3"/>
    <w:rsid w:val="00C07173"/>
    <w:rsid w:val="00C10EAE"/>
    <w:rsid w:val="00C127A6"/>
    <w:rsid w:val="00C143DA"/>
    <w:rsid w:val="00C148BB"/>
    <w:rsid w:val="00C15450"/>
    <w:rsid w:val="00C16A04"/>
    <w:rsid w:val="00C16A51"/>
    <w:rsid w:val="00C17FE0"/>
    <w:rsid w:val="00C22C4A"/>
    <w:rsid w:val="00C27599"/>
    <w:rsid w:val="00C27BA8"/>
    <w:rsid w:val="00C27C3F"/>
    <w:rsid w:val="00C32A35"/>
    <w:rsid w:val="00C35B0B"/>
    <w:rsid w:val="00C403C8"/>
    <w:rsid w:val="00C41668"/>
    <w:rsid w:val="00C424A9"/>
    <w:rsid w:val="00C43B38"/>
    <w:rsid w:val="00C44C64"/>
    <w:rsid w:val="00C44F36"/>
    <w:rsid w:val="00C46664"/>
    <w:rsid w:val="00C50094"/>
    <w:rsid w:val="00C53565"/>
    <w:rsid w:val="00C53706"/>
    <w:rsid w:val="00C56AF2"/>
    <w:rsid w:val="00C60DD0"/>
    <w:rsid w:val="00C61B89"/>
    <w:rsid w:val="00C62E75"/>
    <w:rsid w:val="00C637C5"/>
    <w:rsid w:val="00C64A0B"/>
    <w:rsid w:val="00C66937"/>
    <w:rsid w:val="00C704F3"/>
    <w:rsid w:val="00C725E6"/>
    <w:rsid w:val="00C73182"/>
    <w:rsid w:val="00C74A70"/>
    <w:rsid w:val="00C775B3"/>
    <w:rsid w:val="00C80414"/>
    <w:rsid w:val="00C810BE"/>
    <w:rsid w:val="00C837DD"/>
    <w:rsid w:val="00C83876"/>
    <w:rsid w:val="00C8397C"/>
    <w:rsid w:val="00C83F51"/>
    <w:rsid w:val="00C844A8"/>
    <w:rsid w:val="00C92A13"/>
    <w:rsid w:val="00C945AB"/>
    <w:rsid w:val="00C94BFE"/>
    <w:rsid w:val="00C95E9E"/>
    <w:rsid w:val="00C96339"/>
    <w:rsid w:val="00CA1BD6"/>
    <w:rsid w:val="00CA3041"/>
    <w:rsid w:val="00CA3D83"/>
    <w:rsid w:val="00CA54D6"/>
    <w:rsid w:val="00CB1C54"/>
    <w:rsid w:val="00CB31B2"/>
    <w:rsid w:val="00CB4A52"/>
    <w:rsid w:val="00CB5CC6"/>
    <w:rsid w:val="00CB7827"/>
    <w:rsid w:val="00CB7DED"/>
    <w:rsid w:val="00CC12A7"/>
    <w:rsid w:val="00CC23EC"/>
    <w:rsid w:val="00CC2451"/>
    <w:rsid w:val="00CC47C1"/>
    <w:rsid w:val="00CC62B4"/>
    <w:rsid w:val="00CC7999"/>
    <w:rsid w:val="00CD0534"/>
    <w:rsid w:val="00CD09A1"/>
    <w:rsid w:val="00CD3286"/>
    <w:rsid w:val="00CD3E41"/>
    <w:rsid w:val="00CD525E"/>
    <w:rsid w:val="00CE2C81"/>
    <w:rsid w:val="00CE3128"/>
    <w:rsid w:val="00CE4D07"/>
    <w:rsid w:val="00CE701B"/>
    <w:rsid w:val="00CF0758"/>
    <w:rsid w:val="00CF1EA0"/>
    <w:rsid w:val="00CF21C6"/>
    <w:rsid w:val="00CF24AB"/>
    <w:rsid w:val="00D00895"/>
    <w:rsid w:val="00D06A09"/>
    <w:rsid w:val="00D073FF"/>
    <w:rsid w:val="00D12658"/>
    <w:rsid w:val="00D12753"/>
    <w:rsid w:val="00D12B67"/>
    <w:rsid w:val="00D12EC9"/>
    <w:rsid w:val="00D14D10"/>
    <w:rsid w:val="00D16119"/>
    <w:rsid w:val="00D221B9"/>
    <w:rsid w:val="00D24B86"/>
    <w:rsid w:val="00D26CB3"/>
    <w:rsid w:val="00D26EAC"/>
    <w:rsid w:val="00D3194A"/>
    <w:rsid w:val="00D3549C"/>
    <w:rsid w:val="00D35C5F"/>
    <w:rsid w:val="00D36584"/>
    <w:rsid w:val="00D40391"/>
    <w:rsid w:val="00D4258D"/>
    <w:rsid w:val="00D4290C"/>
    <w:rsid w:val="00D44048"/>
    <w:rsid w:val="00D44FFC"/>
    <w:rsid w:val="00D46523"/>
    <w:rsid w:val="00D4671C"/>
    <w:rsid w:val="00D4739F"/>
    <w:rsid w:val="00D50996"/>
    <w:rsid w:val="00D51002"/>
    <w:rsid w:val="00D51035"/>
    <w:rsid w:val="00D52202"/>
    <w:rsid w:val="00D52CD5"/>
    <w:rsid w:val="00D55F4B"/>
    <w:rsid w:val="00D568BD"/>
    <w:rsid w:val="00D574A1"/>
    <w:rsid w:val="00D6091A"/>
    <w:rsid w:val="00D65A54"/>
    <w:rsid w:val="00D67892"/>
    <w:rsid w:val="00D70725"/>
    <w:rsid w:val="00D71C86"/>
    <w:rsid w:val="00D7416D"/>
    <w:rsid w:val="00D74D3A"/>
    <w:rsid w:val="00D770AA"/>
    <w:rsid w:val="00D81F44"/>
    <w:rsid w:val="00D83A15"/>
    <w:rsid w:val="00D877BF"/>
    <w:rsid w:val="00D91350"/>
    <w:rsid w:val="00D9366D"/>
    <w:rsid w:val="00D940F4"/>
    <w:rsid w:val="00D95075"/>
    <w:rsid w:val="00D95311"/>
    <w:rsid w:val="00DA27F3"/>
    <w:rsid w:val="00DA41DD"/>
    <w:rsid w:val="00DA5F65"/>
    <w:rsid w:val="00DA75BF"/>
    <w:rsid w:val="00DB332E"/>
    <w:rsid w:val="00DB490E"/>
    <w:rsid w:val="00DB4D04"/>
    <w:rsid w:val="00DB4D24"/>
    <w:rsid w:val="00DB5125"/>
    <w:rsid w:val="00DB6DB8"/>
    <w:rsid w:val="00DB763F"/>
    <w:rsid w:val="00DB76CF"/>
    <w:rsid w:val="00DB7798"/>
    <w:rsid w:val="00DC137D"/>
    <w:rsid w:val="00DC5735"/>
    <w:rsid w:val="00DC5B5C"/>
    <w:rsid w:val="00DD0FF0"/>
    <w:rsid w:val="00DD1DCE"/>
    <w:rsid w:val="00DD7C8C"/>
    <w:rsid w:val="00DE3E91"/>
    <w:rsid w:val="00DF05C6"/>
    <w:rsid w:val="00DF1049"/>
    <w:rsid w:val="00DF1A6F"/>
    <w:rsid w:val="00DF37EA"/>
    <w:rsid w:val="00DF4E5F"/>
    <w:rsid w:val="00E02E81"/>
    <w:rsid w:val="00E04C71"/>
    <w:rsid w:val="00E0502F"/>
    <w:rsid w:val="00E05B19"/>
    <w:rsid w:val="00E1468C"/>
    <w:rsid w:val="00E2096F"/>
    <w:rsid w:val="00E2285D"/>
    <w:rsid w:val="00E24491"/>
    <w:rsid w:val="00E248C6"/>
    <w:rsid w:val="00E251DF"/>
    <w:rsid w:val="00E269A5"/>
    <w:rsid w:val="00E26BEC"/>
    <w:rsid w:val="00E27280"/>
    <w:rsid w:val="00E303F9"/>
    <w:rsid w:val="00E30E8B"/>
    <w:rsid w:val="00E322CF"/>
    <w:rsid w:val="00E327EA"/>
    <w:rsid w:val="00E409EA"/>
    <w:rsid w:val="00E43AD1"/>
    <w:rsid w:val="00E44BED"/>
    <w:rsid w:val="00E45E64"/>
    <w:rsid w:val="00E46414"/>
    <w:rsid w:val="00E46E8D"/>
    <w:rsid w:val="00E47EC0"/>
    <w:rsid w:val="00E51848"/>
    <w:rsid w:val="00E53ACF"/>
    <w:rsid w:val="00E53F9C"/>
    <w:rsid w:val="00E54B7E"/>
    <w:rsid w:val="00E55692"/>
    <w:rsid w:val="00E55975"/>
    <w:rsid w:val="00E5761B"/>
    <w:rsid w:val="00E64B9E"/>
    <w:rsid w:val="00E65C2D"/>
    <w:rsid w:val="00E667E1"/>
    <w:rsid w:val="00E676DB"/>
    <w:rsid w:val="00E67A11"/>
    <w:rsid w:val="00E722AB"/>
    <w:rsid w:val="00E72DCF"/>
    <w:rsid w:val="00E738C2"/>
    <w:rsid w:val="00E73D41"/>
    <w:rsid w:val="00E74F09"/>
    <w:rsid w:val="00E75FF6"/>
    <w:rsid w:val="00E7738B"/>
    <w:rsid w:val="00E77667"/>
    <w:rsid w:val="00E77990"/>
    <w:rsid w:val="00E84C33"/>
    <w:rsid w:val="00E91685"/>
    <w:rsid w:val="00E92AE0"/>
    <w:rsid w:val="00E92C17"/>
    <w:rsid w:val="00E931DE"/>
    <w:rsid w:val="00E937EF"/>
    <w:rsid w:val="00EA09AA"/>
    <w:rsid w:val="00EA2B80"/>
    <w:rsid w:val="00EA3811"/>
    <w:rsid w:val="00EA54AA"/>
    <w:rsid w:val="00EA6A27"/>
    <w:rsid w:val="00EA6FB7"/>
    <w:rsid w:val="00EB4926"/>
    <w:rsid w:val="00EC01C3"/>
    <w:rsid w:val="00EC4C38"/>
    <w:rsid w:val="00EC54A8"/>
    <w:rsid w:val="00EC624A"/>
    <w:rsid w:val="00EC731C"/>
    <w:rsid w:val="00ED24D0"/>
    <w:rsid w:val="00ED4652"/>
    <w:rsid w:val="00ED4802"/>
    <w:rsid w:val="00ED6C55"/>
    <w:rsid w:val="00EE105A"/>
    <w:rsid w:val="00EE1C2E"/>
    <w:rsid w:val="00EE2924"/>
    <w:rsid w:val="00EE302E"/>
    <w:rsid w:val="00EE30D7"/>
    <w:rsid w:val="00EE312F"/>
    <w:rsid w:val="00EE323B"/>
    <w:rsid w:val="00EF12F2"/>
    <w:rsid w:val="00EF3C45"/>
    <w:rsid w:val="00EF3D50"/>
    <w:rsid w:val="00EF7059"/>
    <w:rsid w:val="00F00A45"/>
    <w:rsid w:val="00F02B2A"/>
    <w:rsid w:val="00F02E67"/>
    <w:rsid w:val="00F02FA6"/>
    <w:rsid w:val="00F04E6D"/>
    <w:rsid w:val="00F05D74"/>
    <w:rsid w:val="00F05E7D"/>
    <w:rsid w:val="00F06770"/>
    <w:rsid w:val="00F06FCD"/>
    <w:rsid w:val="00F07CDB"/>
    <w:rsid w:val="00F1319B"/>
    <w:rsid w:val="00F157D7"/>
    <w:rsid w:val="00F15B93"/>
    <w:rsid w:val="00F16F03"/>
    <w:rsid w:val="00F211C7"/>
    <w:rsid w:val="00F213F4"/>
    <w:rsid w:val="00F21593"/>
    <w:rsid w:val="00F21D80"/>
    <w:rsid w:val="00F2230C"/>
    <w:rsid w:val="00F244D6"/>
    <w:rsid w:val="00F25F8E"/>
    <w:rsid w:val="00F322B5"/>
    <w:rsid w:val="00F32C56"/>
    <w:rsid w:val="00F33DCA"/>
    <w:rsid w:val="00F35562"/>
    <w:rsid w:val="00F37AB2"/>
    <w:rsid w:val="00F40571"/>
    <w:rsid w:val="00F40749"/>
    <w:rsid w:val="00F435D9"/>
    <w:rsid w:val="00F436A1"/>
    <w:rsid w:val="00F44CEE"/>
    <w:rsid w:val="00F456D1"/>
    <w:rsid w:val="00F46BEC"/>
    <w:rsid w:val="00F51575"/>
    <w:rsid w:val="00F544F6"/>
    <w:rsid w:val="00F54CED"/>
    <w:rsid w:val="00F55493"/>
    <w:rsid w:val="00F60D07"/>
    <w:rsid w:val="00F65B75"/>
    <w:rsid w:val="00F666A0"/>
    <w:rsid w:val="00F76930"/>
    <w:rsid w:val="00F8661B"/>
    <w:rsid w:val="00F906E2"/>
    <w:rsid w:val="00F91AC1"/>
    <w:rsid w:val="00F92E8D"/>
    <w:rsid w:val="00F936E8"/>
    <w:rsid w:val="00F94535"/>
    <w:rsid w:val="00F94D02"/>
    <w:rsid w:val="00F9610B"/>
    <w:rsid w:val="00F9635B"/>
    <w:rsid w:val="00F9736C"/>
    <w:rsid w:val="00F97880"/>
    <w:rsid w:val="00FA06DD"/>
    <w:rsid w:val="00FA1FCB"/>
    <w:rsid w:val="00FA215A"/>
    <w:rsid w:val="00FA4BBF"/>
    <w:rsid w:val="00FA59E8"/>
    <w:rsid w:val="00FA5AC9"/>
    <w:rsid w:val="00FB0568"/>
    <w:rsid w:val="00FB11B3"/>
    <w:rsid w:val="00FC04EB"/>
    <w:rsid w:val="00FC1108"/>
    <w:rsid w:val="00FC1881"/>
    <w:rsid w:val="00FC201C"/>
    <w:rsid w:val="00FC4DC9"/>
    <w:rsid w:val="00FC5281"/>
    <w:rsid w:val="00FC6DC5"/>
    <w:rsid w:val="00FD0B07"/>
    <w:rsid w:val="00FD1B11"/>
    <w:rsid w:val="00FD2F8F"/>
    <w:rsid w:val="00FD4136"/>
    <w:rsid w:val="00FD41B3"/>
    <w:rsid w:val="00FD4845"/>
    <w:rsid w:val="00FD5231"/>
    <w:rsid w:val="00FD5F50"/>
    <w:rsid w:val="00FD6C78"/>
    <w:rsid w:val="00FE2AE2"/>
    <w:rsid w:val="00FE7078"/>
    <w:rsid w:val="00FF1CD0"/>
    <w:rsid w:val="00FF3517"/>
    <w:rsid w:val="00FF5855"/>
    <w:rsid w:val="00FF5D80"/>
    <w:rsid w:val="00FF78D9"/>
    <w:rsid w:val="00FF7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2" style="mso-wrap-style:none" fill="f" fillcolor="white" stroke="f">
      <v:fill color="white" on="f"/>
      <v:stroke on="f"/>
      <v:textbox style="mso-fit-shape-to-text:t"/>
    </o:shapedefaults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List Number" w:uiPriority="99"/>
    <w:lsdException w:name="Title" w:qFormat="1"/>
    <w:lsdException w:name="Body Text" w:uiPriority="99" w:qFormat="1"/>
    <w:lsdException w:name="List Continue" w:uiPriority="99"/>
    <w:lsdException w:name="Subtitle" w:qFormat="1"/>
    <w:lsdException w:name="Hyperlink" w:uiPriority="99"/>
    <w:lsdException w:name="Strong" w:qFormat="1"/>
    <w:lsdException w:name="Emphasis" w:qFormat="1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utoRedefine/>
    <w:qFormat/>
    <w:rsid w:val="008003EC"/>
    <w:pPr>
      <w:autoSpaceDE w:val="0"/>
      <w:autoSpaceDN w:val="0"/>
      <w:adjustRightInd w:val="0"/>
      <w:spacing w:before="20" w:after="20"/>
    </w:pPr>
    <w:rPr>
      <w:rFonts w:ascii="Verdana" w:hAnsi="Verdana"/>
      <w:color w:val="5F5F5F"/>
      <w:sz w:val="18"/>
      <w:lang w:val="en-US" w:eastAsia="en-US"/>
    </w:rPr>
  </w:style>
  <w:style w:type="paragraph" w:styleId="Heading1">
    <w:name w:val="heading 1"/>
    <w:next w:val="BodyText"/>
    <w:link w:val="Heading1Char"/>
    <w:qFormat/>
    <w:rsid w:val="008003EC"/>
    <w:pPr>
      <w:keepNext/>
      <w:numPr>
        <w:numId w:val="5"/>
      </w:numPr>
      <w:spacing w:before="360" w:after="40"/>
      <w:outlineLvl w:val="0"/>
    </w:pPr>
    <w:rPr>
      <w:rFonts w:ascii="Verdana" w:hAnsi="Verdana" w:cs="Arial"/>
      <w:b/>
      <w:color w:val="0072BC"/>
      <w:kern w:val="32"/>
      <w:sz w:val="32"/>
      <w:szCs w:val="32"/>
      <w:lang w:val="en-US" w:eastAsia="en-US"/>
    </w:rPr>
  </w:style>
  <w:style w:type="paragraph" w:styleId="Heading2">
    <w:name w:val="heading 2"/>
    <w:next w:val="BodyText"/>
    <w:link w:val="Heading2Char"/>
    <w:qFormat/>
    <w:rsid w:val="008003EC"/>
    <w:pPr>
      <w:keepNext/>
      <w:numPr>
        <w:ilvl w:val="1"/>
        <w:numId w:val="5"/>
      </w:numPr>
      <w:spacing w:before="240" w:after="40"/>
      <w:outlineLvl w:val="1"/>
    </w:pPr>
    <w:rPr>
      <w:rFonts w:ascii="Verdana" w:hAnsi="Verdana" w:cs="Arial"/>
      <w:b/>
      <w:bCs/>
      <w:iCs/>
      <w:color w:val="0072BC"/>
      <w:sz w:val="26"/>
      <w:szCs w:val="26"/>
      <w:lang w:val="en-US" w:eastAsia="en-US"/>
    </w:rPr>
  </w:style>
  <w:style w:type="paragraph" w:styleId="Heading3">
    <w:name w:val="heading 3"/>
    <w:next w:val="BodyText"/>
    <w:qFormat/>
    <w:rsid w:val="008003EC"/>
    <w:pPr>
      <w:keepNext/>
      <w:numPr>
        <w:ilvl w:val="2"/>
        <w:numId w:val="5"/>
      </w:numPr>
      <w:spacing w:before="240" w:after="20"/>
      <w:outlineLvl w:val="2"/>
    </w:pPr>
    <w:rPr>
      <w:rFonts w:ascii="Verdana" w:hAnsi="Verdana" w:cs="Arial"/>
      <w:b/>
      <w:bCs/>
      <w:color w:val="0072BC"/>
      <w:spacing w:val="8"/>
      <w:lang w:val="en-US" w:eastAsia="en-US"/>
    </w:rPr>
  </w:style>
  <w:style w:type="paragraph" w:styleId="Heading4">
    <w:name w:val="heading 4"/>
    <w:next w:val="BodyText"/>
    <w:qFormat/>
    <w:rsid w:val="008003EC"/>
    <w:pPr>
      <w:keepNext/>
      <w:numPr>
        <w:ilvl w:val="3"/>
        <w:numId w:val="5"/>
      </w:numPr>
      <w:pBdr>
        <w:bottom w:val="dotted" w:sz="12" w:space="1" w:color="0072BC"/>
      </w:pBdr>
      <w:spacing w:before="240"/>
      <w:outlineLvl w:val="3"/>
    </w:pPr>
    <w:rPr>
      <w:rFonts w:ascii="Verdana" w:hAnsi="Verdana"/>
      <w:b/>
      <w:bCs/>
      <w:color w:val="0072BC"/>
      <w:spacing w:val="40"/>
      <w:sz w:val="18"/>
      <w:szCs w:val="18"/>
      <w:lang w:val="en-US" w:eastAsia="en-US"/>
    </w:rPr>
  </w:style>
  <w:style w:type="paragraph" w:styleId="Heading5">
    <w:name w:val="heading 5"/>
    <w:basedOn w:val="Normal"/>
    <w:next w:val="BodyText"/>
    <w:qFormat/>
    <w:rsid w:val="008003EC"/>
    <w:pPr>
      <w:numPr>
        <w:ilvl w:val="4"/>
        <w:numId w:val="5"/>
      </w:numPr>
      <w:spacing w:before="120"/>
      <w:outlineLvl w:val="4"/>
    </w:pPr>
    <w:rPr>
      <w:rFonts w:cs="Verdana"/>
      <w:b/>
      <w:bCs/>
      <w:color w:val="0072BC"/>
      <w:spacing w:val="8"/>
      <w:sz w:val="16"/>
      <w:szCs w:val="16"/>
    </w:rPr>
  </w:style>
  <w:style w:type="paragraph" w:styleId="Heading6">
    <w:name w:val="heading 6"/>
    <w:basedOn w:val="Normal"/>
    <w:next w:val="Normal"/>
    <w:qFormat/>
    <w:rsid w:val="008003EC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8003EC"/>
    <w:p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rsid w:val="008003EC"/>
    <w:pPr>
      <w:spacing w:before="240"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qFormat/>
    <w:rsid w:val="008003EC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4">
    <w:name w:val="toc 4"/>
    <w:basedOn w:val="Normal"/>
    <w:next w:val="TOC5"/>
    <w:autoRedefine/>
    <w:semiHidden/>
    <w:rsid w:val="008003EC"/>
    <w:pPr>
      <w:tabs>
        <w:tab w:val="left" w:leader="dot" w:pos="9000"/>
      </w:tabs>
      <w:ind w:left="1008"/>
    </w:pPr>
    <w:rPr>
      <w:rFonts w:cs="Verdana"/>
      <w:szCs w:val="18"/>
    </w:rPr>
  </w:style>
  <w:style w:type="paragraph" w:styleId="Header">
    <w:name w:val="header"/>
    <w:aliases w:val="HeaderFirst"/>
    <w:basedOn w:val="BodyText"/>
    <w:semiHidden/>
    <w:rsid w:val="008003EC"/>
    <w:pPr>
      <w:tabs>
        <w:tab w:val="center" w:pos="4253"/>
        <w:tab w:val="right" w:pos="8505"/>
      </w:tabs>
      <w:spacing w:before="80" w:after="80" w:line="240" w:lineRule="auto"/>
    </w:pPr>
    <w:rPr>
      <w:noProof/>
      <w:color w:val="0C479D"/>
      <w:sz w:val="16"/>
      <w:szCs w:val="16"/>
    </w:rPr>
  </w:style>
  <w:style w:type="paragraph" w:styleId="BodyText">
    <w:name w:val="Body Text"/>
    <w:link w:val="BodyTextChar"/>
    <w:uiPriority w:val="99"/>
    <w:qFormat/>
    <w:rsid w:val="008003EC"/>
    <w:pPr>
      <w:spacing w:before="240" w:after="120" w:line="230" w:lineRule="exact"/>
    </w:pPr>
    <w:rPr>
      <w:rFonts w:ascii="Verdana" w:hAnsi="Verdana"/>
      <w:color w:val="5F5F5F"/>
      <w:lang w:val="en-US" w:eastAsia="en-US"/>
    </w:rPr>
  </w:style>
  <w:style w:type="paragraph" w:styleId="Footer">
    <w:name w:val="footer"/>
    <w:basedOn w:val="BodyText"/>
    <w:rsid w:val="008003EC"/>
    <w:pPr>
      <w:pBdr>
        <w:top w:val="single" w:sz="2" w:space="25" w:color="0072BC"/>
      </w:pBdr>
      <w:tabs>
        <w:tab w:val="center" w:pos="4320"/>
        <w:tab w:val="right" w:pos="8640"/>
      </w:tabs>
      <w:spacing w:before="40" w:after="40" w:line="240" w:lineRule="auto"/>
      <w:jc w:val="center"/>
    </w:pPr>
    <w:rPr>
      <w:sz w:val="16"/>
    </w:rPr>
  </w:style>
  <w:style w:type="paragraph" w:styleId="Title">
    <w:name w:val="Title"/>
    <w:qFormat/>
    <w:rsid w:val="008003EC"/>
    <w:pPr>
      <w:spacing w:before="2835" w:after="200"/>
      <w:jc w:val="right"/>
    </w:pPr>
    <w:rPr>
      <w:rFonts w:ascii="Verdana" w:hAnsi="Verdana"/>
      <w:b/>
      <w:color w:val="0072BC"/>
      <w:kern w:val="28"/>
      <w:sz w:val="40"/>
      <w:szCs w:val="40"/>
      <w:lang w:val="en-US" w:eastAsia="en-US"/>
    </w:rPr>
  </w:style>
  <w:style w:type="character" w:styleId="PageNumber">
    <w:name w:val="page number"/>
    <w:basedOn w:val="DefaultParagraphFont"/>
    <w:semiHidden/>
    <w:rsid w:val="008003EC"/>
  </w:style>
  <w:style w:type="paragraph" w:customStyle="1" w:styleId="Author">
    <w:name w:val="Author"/>
    <w:next w:val="BodyText"/>
    <w:rsid w:val="008003EC"/>
    <w:pPr>
      <w:spacing w:before="60" w:after="240"/>
      <w:jc w:val="right"/>
    </w:pPr>
    <w:rPr>
      <w:rFonts w:ascii="Verdana" w:hAnsi="Verdana" w:cs="Arial"/>
      <w:b/>
      <w:color w:val="0072BC"/>
      <w:kern w:val="28"/>
      <w:sz w:val="16"/>
      <w:szCs w:val="16"/>
      <w:lang w:val="en-US" w:eastAsia="en-US"/>
    </w:rPr>
  </w:style>
  <w:style w:type="paragraph" w:styleId="Subtitle">
    <w:name w:val="Subtitle"/>
    <w:basedOn w:val="Title"/>
    <w:qFormat/>
    <w:rsid w:val="008003EC"/>
    <w:pPr>
      <w:spacing w:before="414" w:after="4000"/>
    </w:pPr>
    <w:rPr>
      <w:rFonts w:cs="Arial"/>
      <w:sz w:val="24"/>
      <w:szCs w:val="24"/>
    </w:rPr>
  </w:style>
  <w:style w:type="character" w:styleId="Hyperlink">
    <w:name w:val="Hyperlink"/>
    <w:basedOn w:val="DefaultParagraphFont"/>
    <w:uiPriority w:val="99"/>
    <w:rsid w:val="008003EC"/>
    <w:rPr>
      <w:color w:val="0000FF"/>
      <w:u w:val="single"/>
    </w:rPr>
  </w:style>
  <w:style w:type="paragraph" w:customStyle="1" w:styleId="CoverSubHeads">
    <w:name w:val="Cover SubHeads"/>
    <w:basedOn w:val="Title"/>
    <w:rsid w:val="008003EC"/>
    <w:pPr>
      <w:spacing w:before="360" w:after="240"/>
      <w:jc w:val="left"/>
    </w:pPr>
    <w:rPr>
      <w:sz w:val="32"/>
      <w:szCs w:val="32"/>
    </w:rPr>
  </w:style>
  <w:style w:type="paragraph" w:styleId="TOC1">
    <w:name w:val="toc 1"/>
    <w:next w:val="Normal"/>
    <w:uiPriority w:val="39"/>
    <w:rsid w:val="008003EC"/>
    <w:pPr>
      <w:tabs>
        <w:tab w:val="right" w:leader="dot" w:pos="9360"/>
      </w:tabs>
      <w:spacing w:before="20" w:after="80"/>
    </w:pPr>
    <w:rPr>
      <w:rFonts w:ascii="Verdana" w:hAnsi="Verdana"/>
      <w:b/>
      <w:bCs/>
      <w:noProof/>
      <w:color w:val="0072BC"/>
      <w:lang w:val="en-US" w:eastAsia="en-US"/>
    </w:rPr>
  </w:style>
  <w:style w:type="paragraph" w:styleId="TOC2">
    <w:name w:val="toc 2"/>
    <w:next w:val="Normal"/>
    <w:uiPriority w:val="39"/>
    <w:rsid w:val="008003EC"/>
    <w:pPr>
      <w:tabs>
        <w:tab w:val="right" w:leader="dot" w:pos="9360"/>
      </w:tabs>
      <w:spacing w:before="20" w:after="40"/>
      <w:ind w:left="317"/>
    </w:pPr>
    <w:rPr>
      <w:rFonts w:ascii="Verdana" w:hAnsi="Verdana"/>
      <w:noProof/>
      <w:color w:val="5F5F5F"/>
      <w:lang w:val="en-US" w:eastAsia="en-US"/>
    </w:rPr>
  </w:style>
  <w:style w:type="paragraph" w:styleId="TOC3">
    <w:name w:val="toc 3"/>
    <w:next w:val="BodyText"/>
    <w:uiPriority w:val="39"/>
    <w:rsid w:val="008003EC"/>
    <w:pPr>
      <w:tabs>
        <w:tab w:val="right" w:leader="dot" w:pos="9360"/>
      </w:tabs>
      <w:ind w:left="792"/>
    </w:pPr>
    <w:rPr>
      <w:rFonts w:ascii="Verdana" w:hAnsi="Verdana"/>
      <w:noProof/>
      <w:color w:val="5F5F5F"/>
      <w:sz w:val="18"/>
      <w:szCs w:val="18"/>
      <w:lang w:val="en-US" w:eastAsia="en-US"/>
    </w:rPr>
  </w:style>
  <w:style w:type="paragraph" w:styleId="TOC5">
    <w:name w:val="toc 5"/>
    <w:basedOn w:val="Normal"/>
    <w:next w:val="TOC6"/>
    <w:autoRedefine/>
    <w:semiHidden/>
    <w:rsid w:val="008003EC"/>
    <w:pPr>
      <w:tabs>
        <w:tab w:val="left" w:leader="dot" w:pos="9000"/>
      </w:tabs>
      <w:ind w:left="1728"/>
    </w:pPr>
    <w:rPr>
      <w:rFonts w:cs="Verdana"/>
      <w:szCs w:val="18"/>
    </w:rPr>
  </w:style>
  <w:style w:type="paragraph" w:styleId="DocumentMap">
    <w:name w:val="Document Map"/>
    <w:basedOn w:val="Normal"/>
    <w:semiHidden/>
    <w:rsid w:val="008003EC"/>
    <w:pPr>
      <w:shd w:val="clear" w:color="auto" w:fill="000080"/>
    </w:pPr>
    <w:rPr>
      <w:rFonts w:ascii="Tahoma" w:hAnsi="Tahoma" w:cs="Tahoma"/>
    </w:rPr>
  </w:style>
  <w:style w:type="table" w:styleId="TableGrid">
    <w:name w:val="Table Grid"/>
    <w:basedOn w:val="TableNormal"/>
    <w:rsid w:val="008003EC"/>
    <w:pPr>
      <w:spacing w:before="20" w:after="20"/>
    </w:pPr>
    <w:rPr>
      <w:rFonts w:ascii="Arial" w:hAnsi="Arial"/>
      <w:color w:val="333333"/>
      <w:sz w:val="18"/>
    </w:rPr>
    <w:tblPr>
      <w:tblStyleRowBandSize w:val="1"/>
      <w:tblInd w:w="0" w:type="dxa"/>
      <w:tblBorders>
        <w:top w:val="single" w:sz="2" w:space="0" w:color="0072BC"/>
        <w:left w:val="single" w:sz="2" w:space="0" w:color="0072BC"/>
        <w:bottom w:val="single" w:sz="2" w:space="0" w:color="0072BC"/>
        <w:right w:val="single" w:sz="2" w:space="0" w:color="0072BC"/>
        <w:insideH w:val="single" w:sz="2" w:space="0" w:color="0072BC"/>
        <w:insideV w:val="single" w:sz="2" w:space="0" w:color="0072BC"/>
      </w:tblBorders>
      <w:tblCellMar>
        <w:top w:w="72" w:type="dxa"/>
        <w:left w:w="43" w:type="dxa"/>
        <w:bottom w:w="72" w:type="dxa"/>
        <w:right w:w="43" w:type="dxa"/>
      </w:tblCellMar>
    </w:tblPr>
    <w:tblStylePr w:type="firstRow">
      <w:rPr>
        <w:rFonts w:ascii="Verdana" w:hAnsi="Verdana"/>
        <w:b/>
        <w:i w:val="0"/>
        <w:color w:val="333333"/>
        <w:sz w:val="18"/>
      </w:rPr>
      <w:tblPr/>
      <w:tcPr>
        <w:tcBorders>
          <w:top w:val="single" w:sz="8" w:space="0" w:color="0072BC"/>
          <w:left w:val="single" w:sz="8" w:space="0" w:color="0072BC"/>
          <w:bottom w:val="single" w:sz="8" w:space="0" w:color="0072BC"/>
          <w:right w:val="single" w:sz="8" w:space="0" w:color="0072BC"/>
          <w:insideH w:val="nil"/>
          <w:insideV w:val="single" w:sz="8" w:space="0" w:color="0072BC"/>
          <w:tl2br w:val="nil"/>
          <w:tr2bl w:val="nil"/>
        </w:tcBorders>
        <w:shd w:val="clear" w:color="auto" w:fill="F3F3F3"/>
      </w:tcPr>
    </w:tblStylePr>
  </w:style>
  <w:style w:type="paragraph" w:customStyle="1" w:styleId="CellHeading">
    <w:name w:val="CellHeading"/>
    <w:basedOn w:val="BodyText"/>
    <w:rsid w:val="008003EC"/>
    <w:pPr>
      <w:spacing w:before="0" w:after="0"/>
    </w:pPr>
    <w:rPr>
      <w:b/>
      <w:color w:val="0072BC"/>
      <w:sz w:val="18"/>
      <w:szCs w:val="18"/>
    </w:rPr>
  </w:style>
  <w:style w:type="paragraph" w:styleId="ListBullet">
    <w:name w:val="List Bullet"/>
    <w:rsid w:val="00B07969"/>
    <w:pPr>
      <w:numPr>
        <w:numId w:val="16"/>
      </w:numPr>
      <w:spacing w:before="60"/>
    </w:pPr>
    <w:rPr>
      <w:rFonts w:ascii="Verdana" w:hAnsi="Verdana"/>
      <w:color w:val="5F5F5F"/>
      <w:lang w:val="en-US" w:eastAsia="en-US"/>
    </w:rPr>
  </w:style>
  <w:style w:type="paragraph" w:styleId="List">
    <w:name w:val="List"/>
    <w:basedOn w:val="BodyText"/>
    <w:semiHidden/>
    <w:rsid w:val="008003EC"/>
    <w:pPr>
      <w:numPr>
        <w:numId w:val="7"/>
      </w:numPr>
      <w:spacing w:before="40" w:after="40"/>
      <w:ind w:left="0" w:firstLine="0"/>
    </w:pPr>
  </w:style>
  <w:style w:type="paragraph" w:customStyle="1" w:styleId="CellBody">
    <w:name w:val="CellBody"/>
    <w:basedOn w:val="BodyText"/>
    <w:rsid w:val="008003EC"/>
    <w:pPr>
      <w:spacing w:before="20" w:after="20" w:line="220" w:lineRule="exact"/>
    </w:pPr>
  </w:style>
  <w:style w:type="paragraph" w:styleId="List2">
    <w:name w:val="List 2"/>
    <w:basedOn w:val="List"/>
    <w:semiHidden/>
    <w:rsid w:val="008003EC"/>
    <w:pPr>
      <w:numPr>
        <w:numId w:val="8"/>
      </w:numPr>
      <w:tabs>
        <w:tab w:val="clear" w:pos="720"/>
        <w:tab w:val="num" w:pos="360"/>
      </w:tabs>
      <w:spacing w:line="240" w:lineRule="auto"/>
      <w:ind w:left="0" w:firstLine="0"/>
    </w:pPr>
  </w:style>
  <w:style w:type="paragraph" w:styleId="ListContinue">
    <w:name w:val="List Continue"/>
    <w:link w:val="ListContinueChar"/>
    <w:uiPriority w:val="99"/>
    <w:rsid w:val="008003EC"/>
    <w:pPr>
      <w:spacing w:before="60" w:after="120"/>
      <w:ind w:left="360"/>
    </w:pPr>
    <w:rPr>
      <w:rFonts w:ascii="Verdana" w:hAnsi="Verdana"/>
      <w:color w:val="5F5F5F"/>
      <w:lang w:val="en-US" w:eastAsia="en-US"/>
    </w:rPr>
  </w:style>
  <w:style w:type="paragraph" w:styleId="ListBullet2">
    <w:name w:val="List Bullet 2"/>
    <w:link w:val="ListBullet2Char"/>
    <w:rsid w:val="001E1A1A"/>
    <w:pPr>
      <w:numPr>
        <w:ilvl w:val="1"/>
        <w:numId w:val="9"/>
      </w:numPr>
      <w:spacing w:before="60" w:after="120" w:line="240" w:lineRule="atLeast"/>
    </w:pPr>
    <w:rPr>
      <w:rFonts w:ascii="Verdana" w:hAnsi="Verdana"/>
      <w:color w:val="5F5F5F"/>
      <w:lang w:val="en-US" w:eastAsia="en-US"/>
    </w:rPr>
  </w:style>
  <w:style w:type="paragraph" w:styleId="ListContinue2">
    <w:name w:val="List Continue 2"/>
    <w:basedOn w:val="ListContinue"/>
    <w:rsid w:val="008003EC"/>
    <w:pPr>
      <w:ind w:left="720"/>
    </w:pPr>
  </w:style>
  <w:style w:type="paragraph" w:customStyle="1" w:styleId="StepHeading">
    <w:name w:val="StepHeading"/>
    <w:basedOn w:val="BodyText"/>
    <w:next w:val="ListNumber"/>
    <w:rsid w:val="008003EC"/>
    <w:pPr>
      <w:keepNext/>
      <w:shd w:val="clear" w:color="666699" w:fill="auto"/>
      <w:spacing w:before="120" w:after="60"/>
    </w:pPr>
    <w:rPr>
      <w:b/>
      <w:bCs/>
      <w:color w:val="0072BC"/>
      <w:spacing w:val="22"/>
      <w:sz w:val="16"/>
      <w:szCs w:val="16"/>
    </w:rPr>
  </w:style>
  <w:style w:type="paragraph" w:styleId="NoteHeading">
    <w:name w:val="Note Heading"/>
    <w:basedOn w:val="Normal"/>
    <w:next w:val="Normal"/>
    <w:semiHidden/>
    <w:rsid w:val="008003EC"/>
  </w:style>
  <w:style w:type="paragraph" w:customStyle="1" w:styleId="Note">
    <w:name w:val="Note"/>
    <w:next w:val="BodyText"/>
    <w:rsid w:val="008003EC"/>
    <w:pPr>
      <w:numPr>
        <w:numId w:val="15"/>
      </w:numPr>
      <w:pBdr>
        <w:left w:val="single" w:sz="48" w:space="3" w:color="C0C0C0"/>
      </w:pBdr>
      <w:shd w:val="pct5" w:color="auto" w:fill="auto"/>
      <w:tabs>
        <w:tab w:val="num" w:pos="360"/>
      </w:tabs>
      <w:spacing w:before="120" w:after="120"/>
      <w:ind w:left="0" w:firstLine="0"/>
    </w:pPr>
    <w:rPr>
      <w:rFonts w:ascii="Verdana" w:hAnsi="Verdana"/>
      <w:color w:val="5F5F5F"/>
      <w:lang w:val="en-US" w:eastAsia="en-US"/>
    </w:rPr>
  </w:style>
  <w:style w:type="paragraph" w:customStyle="1" w:styleId="HeaderOdd">
    <w:name w:val="HeaderOdd"/>
    <w:basedOn w:val="Header"/>
    <w:rsid w:val="008003EC"/>
    <w:pPr>
      <w:pBdr>
        <w:bottom w:val="single" w:sz="2" w:space="3" w:color="0C479D"/>
      </w:pBdr>
      <w:spacing w:before="20" w:after="20"/>
    </w:pPr>
    <w:rPr>
      <w:color w:val="0072BC"/>
    </w:rPr>
  </w:style>
  <w:style w:type="paragraph" w:customStyle="1" w:styleId="HeaderEven">
    <w:name w:val="HeaderEven"/>
    <w:basedOn w:val="Header"/>
    <w:rsid w:val="008003EC"/>
    <w:pPr>
      <w:pBdr>
        <w:bottom w:val="single" w:sz="2" w:space="3" w:color="0072BC"/>
      </w:pBdr>
      <w:tabs>
        <w:tab w:val="clear" w:pos="4253"/>
        <w:tab w:val="clear" w:pos="8505"/>
        <w:tab w:val="left" w:pos="1440"/>
      </w:tabs>
      <w:spacing w:before="20" w:after="20"/>
      <w:jc w:val="right"/>
    </w:pPr>
    <w:rPr>
      <w:color w:val="0072BC"/>
    </w:rPr>
  </w:style>
  <w:style w:type="paragraph" w:customStyle="1" w:styleId="Formula">
    <w:name w:val="Formula"/>
    <w:rsid w:val="008003EC"/>
    <w:pPr>
      <w:shd w:val="clear" w:color="auto" w:fill="E6E6E6"/>
      <w:spacing w:before="80" w:after="40"/>
    </w:pPr>
    <w:rPr>
      <w:rFonts w:ascii="Courier New" w:hAnsi="Courier New" w:cs="Courier New"/>
      <w:noProof/>
      <w:color w:val="5F5F5F"/>
      <w:sz w:val="18"/>
      <w:szCs w:val="18"/>
      <w:lang w:val="en-US" w:eastAsia="en-US"/>
    </w:rPr>
  </w:style>
  <w:style w:type="character" w:customStyle="1" w:styleId="Code">
    <w:name w:val="Code"/>
    <w:basedOn w:val="DefaultParagraphFont"/>
    <w:rsid w:val="008003EC"/>
    <w:rPr>
      <w:rFonts w:ascii="Courier New" w:hAnsi="Courier New"/>
      <w:sz w:val="18"/>
    </w:rPr>
  </w:style>
  <w:style w:type="paragraph" w:styleId="TOC6">
    <w:name w:val="toc 6"/>
    <w:basedOn w:val="Normal"/>
    <w:next w:val="Normal"/>
    <w:autoRedefine/>
    <w:semiHidden/>
    <w:rsid w:val="008003EC"/>
    <w:pPr>
      <w:ind w:left="1200"/>
    </w:pPr>
  </w:style>
  <w:style w:type="paragraph" w:customStyle="1" w:styleId="PageNumberBlue">
    <w:name w:val="PageNumberBlue"/>
    <w:semiHidden/>
    <w:rsid w:val="008003EC"/>
    <w:pPr>
      <w:jc w:val="both"/>
    </w:pPr>
    <w:rPr>
      <w:rFonts w:ascii="Verdana" w:hAnsi="Verdana" w:cs="Verdana"/>
      <w:b/>
      <w:bCs/>
      <w:noProof/>
      <w:color w:val="FFFFFF"/>
      <w:sz w:val="16"/>
      <w:szCs w:val="16"/>
      <w:lang w:val="en-US" w:eastAsia="en-US"/>
    </w:rPr>
  </w:style>
  <w:style w:type="paragraph" w:styleId="FootnoteText">
    <w:name w:val="footnote text"/>
    <w:basedOn w:val="Normal"/>
    <w:semiHidden/>
    <w:rsid w:val="008003EC"/>
    <w:rPr>
      <w:rFonts w:cs="Verdana"/>
      <w:color w:val="808080"/>
      <w:sz w:val="16"/>
      <w:szCs w:val="16"/>
    </w:rPr>
  </w:style>
  <w:style w:type="character" w:styleId="FootnoteReference">
    <w:name w:val="footnote reference"/>
    <w:basedOn w:val="DefaultParagraphFont"/>
    <w:semiHidden/>
    <w:rsid w:val="008003EC"/>
    <w:rPr>
      <w:rFonts w:ascii="Verdana" w:hAnsi="Verdana" w:cs="Verdana"/>
      <w:color w:val="808080"/>
      <w:vertAlign w:val="superscript"/>
    </w:rPr>
  </w:style>
  <w:style w:type="paragraph" w:styleId="Caption">
    <w:name w:val="caption"/>
    <w:basedOn w:val="Normal"/>
    <w:next w:val="BodyText"/>
    <w:link w:val="CaptionChar"/>
    <w:qFormat/>
    <w:rsid w:val="008003EC"/>
    <w:pPr>
      <w:spacing w:before="60" w:after="60"/>
    </w:pPr>
    <w:rPr>
      <w:rFonts w:cs="Verdana"/>
      <w:b/>
      <w:bCs/>
      <w:color w:val="0072BC"/>
      <w:szCs w:val="18"/>
    </w:rPr>
  </w:style>
  <w:style w:type="paragraph" w:styleId="ListContinue3">
    <w:name w:val="List Continue 3"/>
    <w:basedOn w:val="Normal"/>
    <w:link w:val="ListContinue3Char"/>
    <w:rsid w:val="008003EC"/>
    <w:pPr>
      <w:spacing w:after="120"/>
      <w:ind w:left="1080"/>
    </w:pPr>
    <w:rPr>
      <w:color w:val="4D4D4D"/>
      <w:sz w:val="20"/>
    </w:rPr>
  </w:style>
  <w:style w:type="character" w:customStyle="1" w:styleId="CaptionChar">
    <w:name w:val="Caption Char"/>
    <w:basedOn w:val="DefaultParagraphFont"/>
    <w:link w:val="Caption"/>
    <w:locked/>
    <w:rsid w:val="008003EC"/>
    <w:rPr>
      <w:rFonts w:ascii="Verdana" w:hAnsi="Verdana" w:cs="Verdana"/>
      <w:b/>
      <w:bCs/>
      <w:color w:val="0072BC"/>
      <w:sz w:val="18"/>
      <w:szCs w:val="18"/>
      <w:lang w:val="en-US" w:eastAsia="en-US" w:bidi="ar-SA"/>
    </w:rPr>
  </w:style>
  <w:style w:type="paragraph" w:customStyle="1" w:styleId="GraphicCallout">
    <w:name w:val="Graphic_Callout"/>
    <w:rsid w:val="008003EC"/>
    <w:rPr>
      <w:rFonts w:ascii="Verdana" w:hAnsi="Verdana" w:cs="Arial"/>
      <w:color w:val="5F5F5F"/>
      <w:kern w:val="28"/>
      <w:sz w:val="16"/>
      <w:szCs w:val="16"/>
      <w:lang w:val="en-US" w:eastAsia="en-US"/>
    </w:rPr>
  </w:style>
  <w:style w:type="paragraph" w:styleId="BlockText">
    <w:name w:val="Block Text"/>
    <w:basedOn w:val="Normal"/>
    <w:semiHidden/>
    <w:rsid w:val="008003EC"/>
    <w:pPr>
      <w:spacing w:after="120"/>
      <w:ind w:left="1440" w:right="1440"/>
    </w:pPr>
  </w:style>
  <w:style w:type="paragraph" w:styleId="BodyText2">
    <w:name w:val="Body Text 2"/>
    <w:basedOn w:val="Normal"/>
    <w:semiHidden/>
    <w:rsid w:val="008003EC"/>
    <w:pPr>
      <w:spacing w:after="120" w:line="480" w:lineRule="auto"/>
    </w:pPr>
  </w:style>
  <w:style w:type="paragraph" w:styleId="BodyText3">
    <w:name w:val="Body Text 3"/>
    <w:basedOn w:val="Normal"/>
    <w:semiHidden/>
    <w:rsid w:val="008003EC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8003EC"/>
    <w:pPr>
      <w:spacing w:before="0" w:line="240" w:lineRule="auto"/>
      <w:ind w:firstLine="210"/>
      <w:jc w:val="both"/>
    </w:pPr>
    <w:rPr>
      <w:rFonts w:ascii="Georgia" w:hAnsi="Georgia" w:cs="Georgia"/>
      <w:color w:val="auto"/>
      <w:sz w:val="24"/>
      <w:szCs w:val="24"/>
    </w:rPr>
  </w:style>
  <w:style w:type="paragraph" w:styleId="BodyTextIndent">
    <w:name w:val="Body Text Indent"/>
    <w:basedOn w:val="Normal"/>
    <w:semiHidden/>
    <w:rsid w:val="008003EC"/>
    <w:pPr>
      <w:spacing w:after="120"/>
      <w:ind w:left="360"/>
    </w:pPr>
  </w:style>
  <w:style w:type="paragraph" w:styleId="BodyTextFirstIndent2">
    <w:name w:val="Body Text First Indent 2"/>
    <w:basedOn w:val="BodyTextIndent"/>
    <w:semiHidden/>
    <w:rsid w:val="008003EC"/>
    <w:pPr>
      <w:ind w:firstLine="210"/>
    </w:pPr>
  </w:style>
  <w:style w:type="paragraph" w:styleId="BodyTextIndent2">
    <w:name w:val="Body Text Indent 2"/>
    <w:basedOn w:val="Normal"/>
    <w:semiHidden/>
    <w:rsid w:val="008003EC"/>
    <w:pPr>
      <w:spacing w:after="120" w:line="480" w:lineRule="auto"/>
      <w:ind w:left="360"/>
    </w:pPr>
  </w:style>
  <w:style w:type="paragraph" w:styleId="BodyTextIndent3">
    <w:name w:val="Body Text Indent 3"/>
    <w:basedOn w:val="Normal"/>
    <w:semiHidden/>
    <w:rsid w:val="008003EC"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semiHidden/>
    <w:rsid w:val="008003EC"/>
    <w:pPr>
      <w:ind w:left="4320"/>
    </w:pPr>
  </w:style>
  <w:style w:type="paragraph" w:styleId="Date">
    <w:name w:val="Date"/>
    <w:basedOn w:val="Normal"/>
    <w:next w:val="Normal"/>
    <w:semiHidden/>
    <w:rsid w:val="008003EC"/>
  </w:style>
  <w:style w:type="paragraph" w:styleId="E-mailSignature">
    <w:name w:val="E-mail Signature"/>
    <w:basedOn w:val="Normal"/>
    <w:semiHidden/>
    <w:rsid w:val="008003EC"/>
  </w:style>
  <w:style w:type="character" w:styleId="Emphasis">
    <w:name w:val="Emphasis"/>
    <w:basedOn w:val="DefaultParagraphFont"/>
    <w:qFormat/>
    <w:rsid w:val="008003EC"/>
    <w:rPr>
      <w:i/>
      <w:iCs/>
    </w:rPr>
  </w:style>
  <w:style w:type="paragraph" w:styleId="EnvelopeAddress">
    <w:name w:val="envelope address"/>
    <w:basedOn w:val="Normal"/>
    <w:semiHidden/>
    <w:rsid w:val="008003EC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semiHidden/>
    <w:rsid w:val="008003EC"/>
    <w:rPr>
      <w:rFonts w:ascii="Arial" w:hAnsi="Arial" w:cs="Arial"/>
      <w:sz w:val="20"/>
    </w:rPr>
  </w:style>
  <w:style w:type="character" w:styleId="FollowedHyperlink">
    <w:name w:val="FollowedHyperlink"/>
    <w:basedOn w:val="DefaultParagraphFont"/>
    <w:semiHidden/>
    <w:rsid w:val="008003EC"/>
    <w:rPr>
      <w:color w:val="800080"/>
      <w:u w:val="single"/>
    </w:rPr>
  </w:style>
  <w:style w:type="character" w:styleId="HTMLAcronym">
    <w:name w:val="HTML Acronym"/>
    <w:basedOn w:val="DefaultParagraphFont"/>
    <w:semiHidden/>
    <w:rsid w:val="008003EC"/>
  </w:style>
  <w:style w:type="paragraph" w:styleId="HTMLAddress">
    <w:name w:val="HTML Address"/>
    <w:basedOn w:val="Normal"/>
    <w:semiHidden/>
    <w:rsid w:val="008003EC"/>
    <w:rPr>
      <w:i/>
      <w:iCs/>
    </w:rPr>
  </w:style>
  <w:style w:type="character" w:styleId="HTMLCite">
    <w:name w:val="HTML Cite"/>
    <w:basedOn w:val="DefaultParagraphFont"/>
    <w:semiHidden/>
    <w:rsid w:val="008003EC"/>
    <w:rPr>
      <w:i/>
      <w:iCs/>
    </w:rPr>
  </w:style>
  <w:style w:type="character" w:styleId="HTMLCode">
    <w:name w:val="HTML Code"/>
    <w:basedOn w:val="DefaultParagraphFont"/>
    <w:semiHidden/>
    <w:rsid w:val="008003EC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8003EC"/>
    <w:rPr>
      <w:i/>
      <w:iCs/>
    </w:rPr>
  </w:style>
  <w:style w:type="character" w:styleId="HTMLKeyboard">
    <w:name w:val="HTML Keyboard"/>
    <w:basedOn w:val="DefaultParagraphFont"/>
    <w:semiHidden/>
    <w:rsid w:val="008003EC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8003EC"/>
    <w:rPr>
      <w:rFonts w:ascii="Courier New" w:hAnsi="Courier New" w:cs="Courier New"/>
      <w:sz w:val="20"/>
    </w:rPr>
  </w:style>
  <w:style w:type="character" w:styleId="HTMLSample">
    <w:name w:val="HTML Sample"/>
    <w:basedOn w:val="DefaultParagraphFont"/>
    <w:semiHidden/>
    <w:rsid w:val="008003EC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8003EC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8003EC"/>
    <w:rPr>
      <w:i/>
      <w:iCs/>
    </w:rPr>
  </w:style>
  <w:style w:type="character" w:styleId="LineNumber">
    <w:name w:val="line number"/>
    <w:basedOn w:val="DefaultParagraphFont"/>
    <w:semiHidden/>
    <w:rsid w:val="008003EC"/>
  </w:style>
  <w:style w:type="paragraph" w:styleId="List3">
    <w:name w:val="List 3"/>
    <w:basedOn w:val="Normal"/>
    <w:semiHidden/>
    <w:rsid w:val="008003EC"/>
    <w:pPr>
      <w:ind w:left="1080" w:hanging="360"/>
    </w:pPr>
  </w:style>
  <w:style w:type="paragraph" w:styleId="List4">
    <w:name w:val="List 4"/>
    <w:basedOn w:val="Normal"/>
    <w:semiHidden/>
    <w:rsid w:val="008003EC"/>
    <w:pPr>
      <w:ind w:left="1440" w:hanging="360"/>
    </w:pPr>
  </w:style>
  <w:style w:type="paragraph" w:styleId="List5">
    <w:name w:val="List 5"/>
    <w:basedOn w:val="Normal"/>
    <w:semiHidden/>
    <w:rsid w:val="008003EC"/>
    <w:pPr>
      <w:ind w:left="1800" w:hanging="360"/>
    </w:pPr>
  </w:style>
  <w:style w:type="paragraph" w:styleId="ListBullet3">
    <w:name w:val="List Bullet 3"/>
    <w:link w:val="ListBullet3Char"/>
    <w:rsid w:val="001E1A1A"/>
    <w:pPr>
      <w:numPr>
        <w:ilvl w:val="2"/>
        <w:numId w:val="9"/>
      </w:numPr>
    </w:pPr>
    <w:rPr>
      <w:rFonts w:ascii="Verdana" w:hAnsi="Verdana"/>
      <w:color w:val="4D4D4D"/>
      <w:lang w:val="en-US" w:eastAsia="en-US"/>
    </w:rPr>
  </w:style>
  <w:style w:type="paragraph" w:styleId="ListBullet4">
    <w:name w:val="List Bullet 4"/>
    <w:basedOn w:val="Normal"/>
    <w:rsid w:val="001E1A1A"/>
    <w:pPr>
      <w:numPr>
        <w:ilvl w:val="3"/>
        <w:numId w:val="9"/>
      </w:numPr>
      <w:jc w:val="right"/>
    </w:pPr>
  </w:style>
  <w:style w:type="paragraph" w:styleId="ListBullet5">
    <w:name w:val="List Bullet 5"/>
    <w:basedOn w:val="Normal"/>
    <w:rsid w:val="001E1A1A"/>
    <w:pPr>
      <w:numPr>
        <w:ilvl w:val="4"/>
        <w:numId w:val="9"/>
      </w:numPr>
      <w:jc w:val="right"/>
    </w:pPr>
  </w:style>
  <w:style w:type="paragraph" w:styleId="ListContinue4">
    <w:name w:val="List Continue 4"/>
    <w:basedOn w:val="Normal"/>
    <w:semiHidden/>
    <w:rsid w:val="008003EC"/>
    <w:pPr>
      <w:spacing w:after="120"/>
      <w:ind w:left="1440"/>
    </w:pPr>
  </w:style>
  <w:style w:type="paragraph" w:styleId="ListContinue5">
    <w:name w:val="List Continue 5"/>
    <w:basedOn w:val="Normal"/>
    <w:semiHidden/>
    <w:rsid w:val="008003EC"/>
    <w:pPr>
      <w:spacing w:after="120"/>
      <w:ind w:left="1800"/>
    </w:pPr>
  </w:style>
  <w:style w:type="paragraph" w:styleId="ListNumber">
    <w:name w:val="List Number"/>
    <w:uiPriority w:val="99"/>
    <w:rsid w:val="008003EC"/>
    <w:pPr>
      <w:numPr>
        <w:numId w:val="10"/>
      </w:numPr>
      <w:spacing w:before="40" w:after="40" w:line="230" w:lineRule="exact"/>
    </w:pPr>
    <w:rPr>
      <w:rFonts w:ascii="Verdana" w:hAnsi="Verdana"/>
      <w:color w:val="5F5F5F"/>
      <w:lang w:val="en-US" w:eastAsia="en-US"/>
    </w:rPr>
  </w:style>
  <w:style w:type="paragraph" w:styleId="ListNumber2">
    <w:name w:val="List Number 2"/>
    <w:rsid w:val="00CC62B4"/>
    <w:pPr>
      <w:numPr>
        <w:numId w:val="11"/>
      </w:numPr>
      <w:spacing w:before="40" w:after="40" w:line="230" w:lineRule="exact"/>
    </w:pPr>
    <w:rPr>
      <w:rFonts w:ascii="Verdana" w:hAnsi="Verdana"/>
      <w:color w:val="5F5F5F"/>
      <w:lang w:val="en-US" w:eastAsia="en-US"/>
    </w:rPr>
  </w:style>
  <w:style w:type="paragraph" w:styleId="ListNumber3">
    <w:name w:val="List Number 3"/>
    <w:rsid w:val="002227AC"/>
    <w:pPr>
      <w:numPr>
        <w:numId w:val="12"/>
      </w:numPr>
      <w:spacing w:before="60" w:after="120"/>
      <w:ind w:left="1440"/>
    </w:pPr>
    <w:rPr>
      <w:rFonts w:ascii="Verdana" w:hAnsi="Verdana" w:cs="Georgia"/>
      <w:color w:val="4D4D4D"/>
      <w:lang w:val="en-US" w:eastAsia="en-US"/>
    </w:rPr>
  </w:style>
  <w:style w:type="paragraph" w:styleId="ListNumber4">
    <w:name w:val="List Number 4"/>
    <w:basedOn w:val="Normal"/>
    <w:semiHidden/>
    <w:rsid w:val="008003EC"/>
    <w:pPr>
      <w:numPr>
        <w:numId w:val="13"/>
      </w:numPr>
      <w:tabs>
        <w:tab w:val="clear" w:pos="1440"/>
        <w:tab w:val="num" w:pos="360"/>
      </w:tabs>
      <w:ind w:left="0" w:firstLine="0"/>
    </w:pPr>
  </w:style>
  <w:style w:type="paragraph" w:styleId="ListNumber5">
    <w:name w:val="List Number 5"/>
    <w:basedOn w:val="Normal"/>
    <w:semiHidden/>
    <w:rsid w:val="008003EC"/>
    <w:pPr>
      <w:numPr>
        <w:numId w:val="14"/>
      </w:numPr>
      <w:tabs>
        <w:tab w:val="clear" w:pos="1800"/>
        <w:tab w:val="num" w:pos="360"/>
      </w:tabs>
      <w:ind w:left="0" w:firstLine="0"/>
    </w:pPr>
  </w:style>
  <w:style w:type="paragraph" w:styleId="MessageHeader">
    <w:name w:val="Message Header"/>
    <w:basedOn w:val="Normal"/>
    <w:semiHidden/>
    <w:rsid w:val="008003E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semiHidden/>
    <w:rsid w:val="008003EC"/>
    <w:rPr>
      <w:rFonts w:ascii="Times New Roman" w:hAnsi="Times New Roman"/>
    </w:rPr>
  </w:style>
  <w:style w:type="paragraph" w:styleId="NormalIndent">
    <w:name w:val="Normal Indent"/>
    <w:basedOn w:val="Normal"/>
    <w:semiHidden/>
    <w:rsid w:val="008003EC"/>
    <w:pPr>
      <w:ind w:left="720"/>
    </w:pPr>
  </w:style>
  <w:style w:type="paragraph" w:styleId="PlainText">
    <w:name w:val="Plain Text"/>
    <w:basedOn w:val="Normal"/>
    <w:semiHidden/>
    <w:rsid w:val="008003EC"/>
    <w:rPr>
      <w:rFonts w:ascii="Courier New" w:hAnsi="Courier New" w:cs="Courier New"/>
      <w:sz w:val="20"/>
    </w:rPr>
  </w:style>
  <w:style w:type="paragraph" w:styleId="Salutation">
    <w:name w:val="Salutation"/>
    <w:basedOn w:val="Normal"/>
    <w:next w:val="Normal"/>
    <w:semiHidden/>
    <w:rsid w:val="008003EC"/>
  </w:style>
  <w:style w:type="paragraph" w:styleId="Signature">
    <w:name w:val="Signature"/>
    <w:basedOn w:val="Normal"/>
    <w:semiHidden/>
    <w:rsid w:val="008003EC"/>
    <w:pPr>
      <w:ind w:left="4320"/>
    </w:pPr>
  </w:style>
  <w:style w:type="character" w:styleId="Strong">
    <w:name w:val="Strong"/>
    <w:basedOn w:val="DefaultParagraphFont"/>
    <w:qFormat/>
    <w:rsid w:val="008003EC"/>
    <w:rPr>
      <w:b/>
      <w:bCs/>
    </w:rPr>
  </w:style>
  <w:style w:type="table" w:styleId="Table3Deffects1">
    <w:name w:val="Table 3D effects 1"/>
    <w:basedOn w:val="TableNormal"/>
    <w:semiHidden/>
    <w:rsid w:val="008003EC"/>
    <w:pPr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8003EC"/>
    <w:pPr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8003EC"/>
    <w:pPr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8003EC"/>
    <w:pPr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8003EC"/>
    <w:pPr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8003EC"/>
    <w:pPr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8003EC"/>
    <w:pPr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8003EC"/>
    <w:pPr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8003EC"/>
    <w:pPr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8003EC"/>
    <w:pPr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8003EC"/>
    <w:pPr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8003EC"/>
    <w:pPr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8003EC"/>
    <w:pPr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8003EC"/>
    <w:pPr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rsid w:val="008003EC"/>
    <w:pPr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8003EC"/>
    <w:pPr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8003EC"/>
    <w:pPr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8003EC"/>
    <w:pPr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8003EC"/>
    <w:pPr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8003EC"/>
    <w:pPr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8003EC"/>
    <w:pPr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8003EC"/>
    <w:pPr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8003EC"/>
    <w:pPr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8003EC"/>
    <w:pPr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8003EC"/>
    <w:pPr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8003EC"/>
    <w:pPr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8003EC"/>
    <w:pPr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8003EC"/>
    <w:pPr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8003EC"/>
    <w:pPr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8003EC"/>
    <w:pPr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8003EC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rsid w:val="008003EC"/>
    <w:pPr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8003EC"/>
    <w:pPr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8003EC"/>
    <w:pPr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ppendix1">
    <w:name w:val="Appendix 1"/>
    <w:next w:val="BodyText"/>
    <w:rsid w:val="008003EC"/>
    <w:pPr>
      <w:numPr>
        <w:numId w:val="3"/>
      </w:numPr>
      <w:tabs>
        <w:tab w:val="num" w:pos="360"/>
      </w:tabs>
      <w:spacing w:before="360" w:after="40"/>
      <w:ind w:left="0" w:firstLine="0"/>
    </w:pPr>
    <w:rPr>
      <w:rFonts w:ascii="Verdana" w:hAnsi="Verdana" w:cs="Arial"/>
      <w:b/>
      <w:color w:val="0072BC"/>
      <w:kern w:val="28"/>
      <w:sz w:val="32"/>
      <w:szCs w:val="32"/>
      <w:lang w:val="en-US" w:eastAsia="en-US"/>
    </w:rPr>
  </w:style>
  <w:style w:type="paragraph" w:customStyle="1" w:styleId="Appendix2">
    <w:name w:val="Appendix 2"/>
    <w:next w:val="BodyText"/>
    <w:rsid w:val="008003EC"/>
    <w:pPr>
      <w:numPr>
        <w:ilvl w:val="1"/>
        <w:numId w:val="3"/>
      </w:numPr>
      <w:tabs>
        <w:tab w:val="num" w:pos="360"/>
      </w:tabs>
      <w:spacing w:before="360" w:after="40"/>
      <w:ind w:left="0" w:firstLine="0"/>
    </w:pPr>
    <w:rPr>
      <w:rFonts w:ascii="Verdana" w:hAnsi="Verdana"/>
      <w:b/>
      <w:color w:val="0072BC"/>
      <w:sz w:val="26"/>
      <w:szCs w:val="26"/>
      <w:lang w:val="en-US" w:eastAsia="en-US"/>
    </w:rPr>
  </w:style>
  <w:style w:type="paragraph" w:customStyle="1" w:styleId="Appendix3">
    <w:name w:val="Appendix 3"/>
    <w:next w:val="BodyText"/>
    <w:rsid w:val="008003EC"/>
    <w:pPr>
      <w:numPr>
        <w:ilvl w:val="2"/>
        <w:numId w:val="3"/>
      </w:numPr>
      <w:pBdr>
        <w:bottom w:val="dotted" w:sz="12" w:space="4" w:color="0C479D"/>
      </w:pBdr>
      <w:tabs>
        <w:tab w:val="num" w:pos="360"/>
      </w:tabs>
      <w:spacing w:before="240" w:after="20"/>
      <w:ind w:left="0" w:firstLine="0"/>
    </w:pPr>
    <w:rPr>
      <w:rFonts w:ascii="Verdana" w:hAnsi="Verdana" w:cs="Arial"/>
      <w:b/>
      <w:bCs/>
      <w:color w:val="0072BC"/>
      <w:spacing w:val="8"/>
      <w:lang w:val="en-US" w:eastAsia="en-US"/>
    </w:rPr>
  </w:style>
  <w:style w:type="numbering" w:styleId="ArticleSection">
    <w:name w:val="Outline List 3"/>
    <w:basedOn w:val="NoList"/>
    <w:semiHidden/>
    <w:rsid w:val="008003EC"/>
    <w:pPr>
      <w:numPr>
        <w:numId w:val="4"/>
      </w:numPr>
    </w:pPr>
  </w:style>
  <w:style w:type="numbering" w:styleId="111111">
    <w:name w:val="Outline List 2"/>
    <w:basedOn w:val="NoList"/>
    <w:semiHidden/>
    <w:rsid w:val="008003EC"/>
    <w:pPr>
      <w:numPr>
        <w:numId w:val="1"/>
      </w:numPr>
    </w:pPr>
  </w:style>
  <w:style w:type="numbering" w:styleId="1ai">
    <w:name w:val="Outline List 1"/>
    <w:basedOn w:val="NoList"/>
    <w:semiHidden/>
    <w:rsid w:val="008003EC"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rsid w:val="008003EC"/>
    <w:rPr>
      <w:rFonts w:ascii="Tahoma" w:hAnsi="Tahoma" w:cs="Tahoma"/>
      <w:sz w:val="16"/>
      <w:szCs w:val="16"/>
    </w:rPr>
  </w:style>
  <w:style w:type="paragraph" w:customStyle="1" w:styleId="CellHeading0">
    <w:name w:val="Cell_Heading"/>
    <w:rsid w:val="008003EC"/>
    <w:rPr>
      <w:rFonts w:ascii="Verdana" w:hAnsi="Verdana"/>
      <w:b/>
      <w:color w:val="808080"/>
      <w:sz w:val="18"/>
      <w:szCs w:val="18"/>
      <w:lang w:val="en-US" w:eastAsia="en-US"/>
    </w:rPr>
  </w:style>
  <w:style w:type="paragraph" w:customStyle="1" w:styleId="Cellbody0">
    <w:name w:val="Cellbody"/>
    <w:rsid w:val="008003EC"/>
    <w:pPr>
      <w:spacing w:before="60" w:after="60"/>
    </w:pPr>
    <w:rPr>
      <w:rFonts w:ascii="Verdana" w:hAnsi="Verdana"/>
      <w:color w:val="808080"/>
      <w:sz w:val="18"/>
      <w:szCs w:val="18"/>
      <w:lang w:val="en-US" w:eastAsia="en-US"/>
    </w:rPr>
  </w:style>
  <w:style w:type="paragraph" w:customStyle="1" w:styleId="pullquote">
    <w:name w:val="pullquote"/>
    <w:rsid w:val="008003EC"/>
    <w:pPr>
      <w:spacing w:before="60" w:after="60"/>
      <w:ind w:left="216" w:right="216"/>
      <w:jc w:val="both"/>
    </w:pPr>
    <w:rPr>
      <w:rFonts w:ascii="Arial Bold" w:hAnsi="Arial Bold"/>
      <w:b/>
      <w:color w:val="808080"/>
      <w:sz w:val="24"/>
      <w:lang w:val="en-US" w:eastAsia="en-US"/>
    </w:rPr>
  </w:style>
  <w:style w:type="paragraph" w:customStyle="1" w:styleId="Todo">
    <w:name w:val="Todo"/>
    <w:rsid w:val="008003EC"/>
    <w:rPr>
      <w:rFonts w:ascii="Verdana" w:hAnsi="Verdana"/>
      <w:i/>
      <w:color w:val="B00000"/>
      <w:szCs w:val="24"/>
      <w:lang w:val="en-US" w:eastAsia="en-US"/>
    </w:rPr>
  </w:style>
  <w:style w:type="character" w:styleId="CommentReference">
    <w:name w:val="annotation reference"/>
    <w:basedOn w:val="DefaultParagraphFont"/>
    <w:semiHidden/>
    <w:rsid w:val="008003EC"/>
    <w:rPr>
      <w:sz w:val="16"/>
      <w:szCs w:val="16"/>
    </w:rPr>
  </w:style>
  <w:style w:type="table" w:customStyle="1" w:styleId="TableRuled">
    <w:name w:val="Table_Ruled"/>
    <w:basedOn w:val="TableNormal"/>
    <w:rsid w:val="008003EC"/>
    <w:rPr>
      <w:rFonts w:ascii="Verdana" w:hAnsi="Verdana"/>
      <w:color w:val="333333"/>
    </w:rPr>
    <w:tblPr>
      <w:tblInd w:w="0" w:type="dxa"/>
      <w:tblBorders>
        <w:top w:val="single" w:sz="2" w:space="0" w:color="C0C0C0"/>
        <w:left w:val="single" w:sz="2" w:space="0" w:color="C0C0C0"/>
        <w:bottom w:val="single" w:sz="2" w:space="0" w:color="C0C0C0"/>
        <w:right w:val="single" w:sz="2" w:space="0" w:color="C0C0C0"/>
        <w:insideH w:val="single" w:sz="2" w:space="0" w:color="C0C0C0"/>
        <w:insideV w:val="single" w:sz="2" w:space="0" w:color="C0C0C0"/>
      </w:tblBorders>
      <w:tblCellMar>
        <w:top w:w="43" w:type="dxa"/>
        <w:left w:w="43" w:type="dxa"/>
        <w:bottom w:w="43" w:type="dxa"/>
        <w:right w:w="43" w:type="dxa"/>
      </w:tblCellMar>
    </w:tblPr>
    <w:tblStylePr w:type="firstRow">
      <w:rPr>
        <w:rFonts w:ascii="Cambria" w:hAnsi="Cambria"/>
        <w:b/>
        <w:i w:val="0"/>
        <w:color w:val="0072BC"/>
        <w:sz w:val="20"/>
      </w:rPr>
      <w:tblPr/>
      <w:tcPr>
        <w:tcBorders>
          <w:top w:val="single" w:sz="2" w:space="0" w:color="C0C0C0"/>
          <w:left w:val="single" w:sz="2" w:space="0" w:color="C0C0C0"/>
          <w:bottom w:val="single" w:sz="2" w:space="0" w:color="C0C0C0"/>
          <w:right w:val="single" w:sz="2" w:space="0" w:color="C0C0C0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F3F3F3"/>
      </w:tcPr>
    </w:tblStylePr>
  </w:style>
  <w:style w:type="paragraph" w:styleId="CommentText">
    <w:name w:val="annotation text"/>
    <w:basedOn w:val="Normal"/>
    <w:semiHidden/>
    <w:rsid w:val="008003EC"/>
    <w:rPr>
      <w:sz w:val="20"/>
    </w:rPr>
  </w:style>
  <w:style w:type="paragraph" w:styleId="CommentSubject">
    <w:name w:val="annotation subject"/>
    <w:basedOn w:val="CommentText"/>
    <w:next w:val="CommentText"/>
    <w:semiHidden/>
    <w:rsid w:val="008003EC"/>
    <w:rPr>
      <w:b/>
      <w:bCs/>
    </w:rPr>
  </w:style>
  <w:style w:type="paragraph" w:customStyle="1" w:styleId="Pa5">
    <w:name w:val="Pa5"/>
    <w:basedOn w:val="Normal"/>
    <w:next w:val="Normal"/>
    <w:rsid w:val="008003EC"/>
    <w:pPr>
      <w:spacing w:before="0" w:after="80" w:line="241" w:lineRule="atLeast"/>
    </w:pPr>
    <w:rPr>
      <w:rFonts w:ascii="Avenir 45 Book" w:hAnsi="Avenir 45 Book"/>
      <w:color w:val="auto"/>
      <w:sz w:val="24"/>
      <w:szCs w:val="24"/>
    </w:rPr>
  </w:style>
  <w:style w:type="character" w:customStyle="1" w:styleId="A0">
    <w:name w:val="A0"/>
    <w:rsid w:val="008003EC"/>
    <w:rPr>
      <w:rFonts w:cs="Avenir 45 Book"/>
      <w:color w:val="000000"/>
      <w:sz w:val="17"/>
      <w:szCs w:val="17"/>
    </w:rPr>
  </w:style>
  <w:style w:type="paragraph" w:customStyle="1" w:styleId="Pa1">
    <w:name w:val="Pa1"/>
    <w:basedOn w:val="Normal"/>
    <w:next w:val="Normal"/>
    <w:rsid w:val="008003EC"/>
    <w:pPr>
      <w:spacing w:before="0" w:after="0" w:line="241" w:lineRule="atLeast"/>
    </w:pPr>
    <w:rPr>
      <w:rFonts w:ascii="Avenir 65 Medium" w:hAnsi="Avenir 65 Medium"/>
      <w:color w:val="auto"/>
      <w:sz w:val="24"/>
      <w:szCs w:val="24"/>
    </w:rPr>
  </w:style>
  <w:style w:type="paragraph" w:customStyle="1" w:styleId="Default">
    <w:name w:val="Default"/>
    <w:rsid w:val="008003EC"/>
    <w:pPr>
      <w:autoSpaceDE w:val="0"/>
      <w:autoSpaceDN w:val="0"/>
      <w:adjustRightInd w:val="0"/>
    </w:pPr>
    <w:rPr>
      <w:rFonts w:ascii="Avenir 65 Medium" w:hAnsi="Avenir 65 Medium" w:cs="Avenir 65 Medium"/>
      <w:color w:val="000000"/>
      <w:sz w:val="24"/>
      <w:szCs w:val="24"/>
      <w:lang w:val="en-US" w:eastAsia="en-US"/>
    </w:rPr>
  </w:style>
  <w:style w:type="paragraph" w:customStyle="1" w:styleId="Pa6">
    <w:name w:val="Pa6"/>
    <w:basedOn w:val="Default"/>
    <w:next w:val="Default"/>
    <w:rsid w:val="008003EC"/>
    <w:pPr>
      <w:spacing w:before="80" w:line="241" w:lineRule="atLeast"/>
    </w:pPr>
    <w:rPr>
      <w:rFonts w:cs="Times New Roman"/>
      <w:color w:val="auto"/>
    </w:rPr>
  </w:style>
  <w:style w:type="paragraph" w:customStyle="1" w:styleId="Pa2">
    <w:name w:val="Pa2"/>
    <w:basedOn w:val="Default"/>
    <w:next w:val="Default"/>
    <w:rsid w:val="008003EC"/>
    <w:pPr>
      <w:spacing w:after="100" w:line="176" w:lineRule="atLeast"/>
    </w:pPr>
    <w:rPr>
      <w:rFonts w:ascii="Avenir 45 Book" w:hAnsi="Avenir 45 Book" w:cs="Times New Roman"/>
      <w:color w:val="auto"/>
    </w:rPr>
  </w:style>
  <w:style w:type="paragraph" w:customStyle="1" w:styleId="Picture">
    <w:name w:val="Picture"/>
    <w:next w:val="BodyText"/>
    <w:rsid w:val="008003EC"/>
    <w:pPr>
      <w:spacing w:before="120" w:after="120"/>
      <w:jc w:val="center"/>
    </w:pPr>
    <w:rPr>
      <w:rFonts w:ascii="Verdana" w:hAnsi="Verdana"/>
      <w:color w:val="5F5F5F"/>
      <w:lang w:val="en-US" w:eastAsia="en-US"/>
    </w:rPr>
  </w:style>
  <w:style w:type="paragraph" w:styleId="TableofFigures">
    <w:name w:val="table of figures"/>
    <w:next w:val="Normal"/>
    <w:uiPriority w:val="99"/>
    <w:rsid w:val="008003EC"/>
    <w:pPr>
      <w:tabs>
        <w:tab w:val="right" w:leader="dot" w:pos="9360"/>
      </w:tabs>
      <w:spacing w:before="40" w:after="40"/>
    </w:pPr>
    <w:rPr>
      <w:rFonts w:ascii="Verdana" w:hAnsi="Verdana"/>
      <w:b/>
      <w:color w:val="0072BC"/>
      <w:sz w:val="18"/>
      <w:lang w:val="en-US" w:eastAsia="en-US"/>
    </w:rPr>
  </w:style>
  <w:style w:type="paragraph" w:customStyle="1" w:styleId="HeadingAttachment">
    <w:name w:val="Heading Attachment"/>
    <w:basedOn w:val="Heading1"/>
    <w:next w:val="BodyText"/>
    <w:rsid w:val="008003EC"/>
    <w:pPr>
      <w:keepNext w:val="0"/>
      <w:pageBreakBefore/>
      <w:numPr>
        <w:numId w:val="6"/>
      </w:numPr>
      <w:pBdr>
        <w:top w:val="single" w:sz="48" w:space="1" w:color="auto"/>
      </w:pBdr>
      <w:tabs>
        <w:tab w:val="clear" w:pos="792"/>
        <w:tab w:val="num" w:pos="360"/>
      </w:tabs>
      <w:spacing w:before="960" w:after="720"/>
      <w:ind w:left="0" w:firstLine="0"/>
    </w:pPr>
    <w:rPr>
      <w:rFonts w:ascii="Arial" w:hAnsi="Arial" w:cs="Times New Roman"/>
      <w:color w:val="auto"/>
      <w:kern w:val="0"/>
      <w:sz w:val="40"/>
      <w:szCs w:val="40"/>
      <w:lang w:bidi="he-IL"/>
    </w:rPr>
  </w:style>
  <w:style w:type="character" w:customStyle="1" w:styleId="BodyTextChar">
    <w:name w:val="Body Text Char"/>
    <w:basedOn w:val="DefaultParagraphFont"/>
    <w:link w:val="BodyText"/>
    <w:uiPriority w:val="99"/>
    <w:rsid w:val="008003EC"/>
    <w:rPr>
      <w:rFonts w:ascii="Verdana" w:hAnsi="Verdana"/>
      <w:color w:val="5F5F5F"/>
      <w:lang w:val="en-US" w:eastAsia="en-US" w:bidi="ar-SA"/>
    </w:rPr>
  </w:style>
  <w:style w:type="paragraph" w:customStyle="1" w:styleId="TableText">
    <w:name w:val="TableText"/>
    <w:basedOn w:val="BodyText"/>
    <w:rsid w:val="0065049D"/>
    <w:pPr>
      <w:spacing w:before="40" w:after="40" w:line="240" w:lineRule="auto"/>
      <w:ind w:left="74" w:right="74"/>
      <w:jc w:val="both"/>
    </w:pPr>
    <w:rPr>
      <w:rFonts w:ascii="Palatino Linotype" w:hAnsi="Palatino Linotype"/>
      <w:color w:val="auto"/>
      <w:sz w:val="18"/>
      <w:lang w:bidi="he-IL"/>
    </w:rPr>
  </w:style>
  <w:style w:type="paragraph" w:customStyle="1" w:styleId="TableHeading">
    <w:name w:val="TableHeading"/>
    <w:basedOn w:val="Normal"/>
    <w:rsid w:val="0065049D"/>
    <w:pPr>
      <w:tabs>
        <w:tab w:val="num" w:pos="1060"/>
      </w:tabs>
      <w:autoSpaceDE/>
      <w:autoSpaceDN/>
      <w:adjustRightInd/>
      <w:spacing w:before="60" w:after="60"/>
      <w:ind w:left="340" w:right="74" w:hanging="340"/>
      <w:jc w:val="both"/>
    </w:pPr>
    <w:rPr>
      <w:rFonts w:ascii="Arial" w:hAnsi="Arial"/>
      <w:b/>
      <w:color w:val="auto"/>
      <w:sz w:val="20"/>
      <w:lang w:bidi="he-IL"/>
    </w:rPr>
  </w:style>
  <w:style w:type="paragraph" w:customStyle="1" w:styleId="Heading10">
    <w:name w:val="Heading 10"/>
    <w:basedOn w:val="BodyText"/>
    <w:link w:val="Heading10Char"/>
    <w:autoRedefine/>
    <w:qFormat/>
    <w:rsid w:val="0065049D"/>
    <w:pPr>
      <w:ind w:left="1391"/>
    </w:pPr>
    <w:rPr>
      <w:b/>
      <w:color w:val="0070C0"/>
      <w:lang w:val="en-GB"/>
    </w:rPr>
  </w:style>
  <w:style w:type="paragraph" w:customStyle="1" w:styleId="Heading100">
    <w:name w:val="Heading10"/>
    <w:link w:val="Heading10Char0"/>
    <w:autoRedefine/>
    <w:qFormat/>
    <w:rsid w:val="0065049D"/>
    <w:pPr>
      <w:ind w:left="720"/>
    </w:pPr>
    <w:rPr>
      <w:rFonts w:ascii="Verdana" w:hAnsi="Verdana"/>
      <w:b/>
      <w:color w:val="0070C0"/>
      <w:lang w:val="en-GB" w:eastAsia="en-US"/>
    </w:rPr>
  </w:style>
  <w:style w:type="character" w:customStyle="1" w:styleId="Heading10Char">
    <w:name w:val="Heading 10 Char"/>
    <w:basedOn w:val="BodyTextChar"/>
    <w:link w:val="Heading10"/>
    <w:rsid w:val="0065049D"/>
    <w:rPr>
      <w:rFonts w:ascii="Verdana" w:hAnsi="Verdana"/>
      <w:b/>
      <w:color w:val="0070C0"/>
      <w:lang w:val="en-GB" w:eastAsia="en-US" w:bidi="ar-SA"/>
    </w:rPr>
  </w:style>
  <w:style w:type="paragraph" w:styleId="ListParagraph">
    <w:name w:val="List Paragraph"/>
    <w:basedOn w:val="Normal"/>
    <w:uiPriority w:val="34"/>
    <w:qFormat/>
    <w:rsid w:val="008003EC"/>
    <w:pPr>
      <w:ind w:left="720"/>
    </w:pPr>
  </w:style>
  <w:style w:type="character" w:customStyle="1" w:styleId="Heading10Char0">
    <w:name w:val="Heading10 Char"/>
    <w:basedOn w:val="Heading10Char"/>
    <w:link w:val="Heading100"/>
    <w:rsid w:val="0065049D"/>
    <w:rPr>
      <w:rFonts w:ascii="Verdana" w:hAnsi="Verdana"/>
      <w:b/>
      <w:color w:val="0070C0"/>
      <w:lang w:val="en-GB" w:eastAsia="en-US" w:bidi="ar-SA"/>
    </w:rPr>
  </w:style>
  <w:style w:type="table" w:customStyle="1" w:styleId="LightList-Accent11">
    <w:name w:val="Light List - Accent 11"/>
    <w:basedOn w:val="TableNormal"/>
    <w:uiPriority w:val="61"/>
    <w:rsid w:val="0065049D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tx1">
    <w:name w:val="tx1"/>
    <w:basedOn w:val="DefaultParagraphFont"/>
    <w:rsid w:val="0065049D"/>
    <w:rPr>
      <w:b/>
      <w:bCs/>
    </w:rPr>
  </w:style>
  <w:style w:type="paragraph" w:styleId="Revision">
    <w:name w:val="Revision"/>
    <w:hidden/>
    <w:uiPriority w:val="99"/>
    <w:semiHidden/>
    <w:rsid w:val="0065049D"/>
    <w:rPr>
      <w:rFonts w:ascii="Verdana" w:hAnsi="Verdana"/>
      <w:color w:val="5F5F5F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65049D"/>
    <w:rPr>
      <w:rFonts w:ascii="Verdana" w:hAnsi="Verdana" w:cs="Arial"/>
      <w:b/>
      <w:bCs/>
      <w:iCs/>
      <w:color w:val="0072BC"/>
      <w:sz w:val="26"/>
      <w:szCs w:val="26"/>
      <w:lang w:val="en-US" w:eastAsia="en-US"/>
    </w:rPr>
  </w:style>
  <w:style w:type="paragraph" w:customStyle="1" w:styleId="Normal1">
    <w:name w:val="Normal1"/>
    <w:basedOn w:val="BodyText"/>
    <w:next w:val="Normal"/>
    <w:link w:val="NormalChar"/>
    <w:rsid w:val="0065049D"/>
    <w:pPr>
      <w:spacing w:before="120" w:line="240" w:lineRule="auto"/>
      <w:jc w:val="both"/>
    </w:pPr>
  </w:style>
  <w:style w:type="character" w:customStyle="1" w:styleId="NormalChar">
    <w:name w:val="Normal Char"/>
    <w:basedOn w:val="BodyTextChar"/>
    <w:link w:val="Normal1"/>
    <w:rsid w:val="0065049D"/>
    <w:rPr>
      <w:rFonts w:ascii="Verdana" w:hAnsi="Verdana"/>
      <w:color w:val="5F5F5F"/>
      <w:lang w:val="en-US" w:eastAsia="en-US" w:bidi="ar-SA"/>
    </w:rPr>
  </w:style>
  <w:style w:type="character" w:customStyle="1" w:styleId="Heading1Char">
    <w:name w:val="Heading 1 Char"/>
    <w:basedOn w:val="DefaultParagraphFont"/>
    <w:link w:val="Heading1"/>
    <w:rsid w:val="0065049D"/>
    <w:rPr>
      <w:rFonts w:ascii="Verdana" w:hAnsi="Verdana" w:cs="Arial"/>
      <w:b/>
      <w:color w:val="0072BC"/>
      <w:kern w:val="32"/>
      <w:sz w:val="32"/>
      <w:szCs w:val="32"/>
      <w:lang w:val="en-US" w:eastAsia="en-US"/>
    </w:rPr>
  </w:style>
  <w:style w:type="character" w:customStyle="1" w:styleId="CharChar1">
    <w:name w:val="Char Char1"/>
    <w:basedOn w:val="DefaultParagraphFont"/>
    <w:locked/>
    <w:rsid w:val="00445303"/>
    <w:rPr>
      <w:rFonts w:ascii="Verdana" w:hAnsi="Verdana"/>
      <w:color w:val="5F5F5F"/>
      <w:lang w:val="en-US" w:eastAsia="en-US" w:bidi="ar-SA"/>
    </w:rPr>
  </w:style>
  <w:style w:type="paragraph" w:customStyle="1" w:styleId="codebold">
    <w:name w:val="code bold"/>
    <w:rsid w:val="008003EC"/>
    <w:pPr>
      <w:spacing w:before="60" w:after="60"/>
      <w:ind w:left="1440" w:hanging="720"/>
    </w:pPr>
    <w:rPr>
      <w:rFonts w:ascii="Courier New" w:hAnsi="Courier New"/>
      <w:b/>
      <w:color w:val="5F5F5F"/>
      <w:sz w:val="18"/>
      <w:lang w:val="en-US" w:eastAsia="en-US"/>
    </w:rPr>
  </w:style>
  <w:style w:type="paragraph" w:customStyle="1" w:styleId="codeoutput">
    <w:name w:val="code output"/>
    <w:rsid w:val="008003EC"/>
    <w:pPr>
      <w:pBdr>
        <w:top w:val="single" w:sz="4" w:space="1" w:color="C0C0C0"/>
        <w:left w:val="single" w:sz="4" w:space="4" w:color="C0C0C0"/>
        <w:bottom w:val="single" w:sz="4" w:space="1" w:color="C0C0C0"/>
        <w:right w:val="single" w:sz="4" w:space="4" w:color="C0C0C0"/>
      </w:pBdr>
      <w:spacing w:before="60" w:after="60"/>
      <w:ind w:left="1728" w:hanging="864"/>
    </w:pPr>
    <w:rPr>
      <w:rFonts w:ascii="Courier New" w:hAnsi="Courier New"/>
      <w:color w:val="5F5F5F"/>
      <w:sz w:val="18"/>
      <w:lang w:val="en-US" w:eastAsia="en-US"/>
    </w:rPr>
  </w:style>
  <w:style w:type="character" w:customStyle="1" w:styleId="ListContinueChar">
    <w:name w:val="List Continue Char"/>
    <w:basedOn w:val="DefaultParagraphFont"/>
    <w:link w:val="ListContinue"/>
    <w:uiPriority w:val="99"/>
    <w:rsid w:val="008003EC"/>
    <w:rPr>
      <w:rFonts w:ascii="Verdana" w:hAnsi="Verdana"/>
      <w:color w:val="5F5F5F"/>
      <w:lang w:val="en-US" w:eastAsia="en-US" w:bidi="ar-SA"/>
    </w:rPr>
  </w:style>
  <w:style w:type="character" w:customStyle="1" w:styleId="ListBullet3Char">
    <w:name w:val="List Bullet 3 Char"/>
    <w:basedOn w:val="DefaultParagraphFont"/>
    <w:link w:val="ListBullet3"/>
    <w:rsid w:val="001E1A1A"/>
    <w:rPr>
      <w:rFonts w:ascii="Verdana" w:hAnsi="Verdana"/>
      <w:color w:val="4D4D4D"/>
      <w:lang w:val="en-US" w:eastAsia="en-US"/>
    </w:rPr>
  </w:style>
  <w:style w:type="character" w:customStyle="1" w:styleId="ListBullet2Char">
    <w:name w:val="List Bullet 2 Char"/>
    <w:basedOn w:val="DefaultParagraphFont"/>
    <w:link w:val="ListBullet2"/>
    <w:rsid w:val="001E1A1A"/>
    <w:rPr>
      <w:rFonts w:ascii="Verdana" w:hAnsi="Verdana"/>
      <w:color w:val="5F5F5F"/>
      <w:lang w:val="en-US" w:eastAsia="en-US"/>
    </w:rPr>
  </w:style>
  <w:style w:type="character" w:customStyle="1" w:styleId="ListContinue3Char">
    <w:name w:val="List Continue 3 Char"/>
    <w:basedOn w:val="DefaultParagraphFont"/>
    <w:link w:val="ListContinue3"/>
    <w:rsid w:val="000F217F"/>
    <w:rPr>
      <w:rFonts w:ascii="Verdana" w:hAnsi="Verdana"/>
      <w:color w:val="4D4D4D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DBA"/>
    <w:rPr>
      <w:rFonts w:ascii="Tahoma" w:hAnsi="Tahoma" w:cs="Tahoma"/>
      <w:color w:val="5F5F5F"/>
      <w:sz w:val="16"/>
      <w:szCs w:val="16"/>
    </w:rPr>
  </w:style>
  <w:style w:type="character" w:customStyle="1" w:styleId="apple-style-span">
    <w:name w:val="apple-style-span"/>
    <w:basedOn w:val="DefaultParagraphFont"/>
    <w:rsid w:val="0019506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List Number" w:uiPriority="99"/>
    <w:lsdException w:name="Title" w:qFormat="1"/>
    <w:lsdException w:name="Body Text" w:uiPriority="99" w:qFormat="1"/>
    <w:lsdException w:name="List Continue" w:uiPriority="99"/>
    <w:lsdException w:name="Subtitle" w:qFormat="1"/>
    <w:lsdException w:name="Hyperlink" w:uiPriority="99"/>
    <w:lsdException w:name="Strong" w:qFormat="1"/>
    <w:lsdException w:name="Emphasis" w:qFormat="1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utoRedefine/>
    <w:qFormat/>
    <w:rsid w:val="008003EC"/>
    <w:pPr>
      <w:autoSpaceDE w:val="0"/>
      <w:autoSpaceDN w:val="0"/>
      <w:adjustRightInd w:val="0"/>
      <w:spacing w:before="20" w:after="20"/>
    </w:pPr>
    <w:rPr>
      <w:rFonts w:ascii="Verdana" w:hAnsi="Verdana"/>
      <w:color w:val="5F5F5F"/>
      <w:sz w:val="18"/>
      <w:lang w:val="en-US" w:eastAsia="en-US"/>
    </w:rPr>
  </w:style>
  <w:style w:type="paragraph" w:styleId="Heading1">
    <w:name w:val="heading 1"/>
    <w:next w:val="BodyText"/>
    <w:link w:val="Heading1Char"/>
    <w:qFormat/>
    <w:rsid w:val="008003EC"/>
    <w:pPr>
      <w:keepNext/>
      <w:numPr>
        <w:numId w:val="5"/>
      </w:numPr>
      <w:spacing w:before="360" w:after="40"/>
      <w:outlineLvl w:val="0"/>
    </w:pPr>
    <w:rPr>
      <w:rFonts w:ascii="Verdana" w:hAnsi="Verdana" w:cs="Arial"/>
      <w:b/>
      <w:color w:val="0072BC"/>
      <w:kern w:val="32"/>
      <w:sz w:val="32"/>
      <w:szCs w:val="32"/>
      <w:lang w:val="en-US" w:eastAsia="en-US"/>
    </w:rPr>
  </w:style>
  <w:style w:type="paragraph" w:styleId="Heading2">
    <w:name w:val="heading 2"/>
    <w:next w:val="BodyText"/>
    <w:link w:val="Heading2Char"/>
    <w:qFormat/>
    <w:rsid w:val="008003EC"/>
    <w:pPr>
      <w:keepNext/>
      <w:numPr>
        <w:ilvl w:val="1"/>
        <w:numId w:val="5"/>
      </w:numPr>
      <w:spacing w:before="240" w:after="40"/>
      <w:outlineLvl w:val="1"/>
    </w:pPr>
    <w:rPr>
      <w:rFonts w:ascii="Verdana" w:hAnsi="Verdana" w:cs="Arial"/>
      <w:b/>
      <w:bCs/>
      <w:iCs/>
      <w:color w:val="0072BC"/>
      <w:sz w:val="26"/>
      <w:szCs w:val="26"/>
      <w:lang w:val="en-US" w:eastAsia="en-US"/>
    </w:rPr>
  </w:style>
  <w:style w:type="paragraph" w:styleId="Heading3">
    <w:name w:val="heading 3"/>
    <w:next w:val="BodyText"/>
    <w:qFormat/>
    <w:rsid w:val="008003EC"/>
    <w:pPr>
      <w:keepNext/>
      <w:numPr>
        <w:ilvl w:val="2"/>
        <w:numId w:val="5"/>
      </w:numPr>
      <w:spacing w:before="240" w:after="20"/>
      <w:outlineLvl w:val="2"/>
    </w:pPr>
    <w:rPr>
      <w:rFonts w:ascii="Verdana" w:hAnsi="Verdana" w:cs="Arial"/>
      <w:b/>
      <w:bCs/>
      <w:color w:val="0072BC"/>
      <w:spacing w:val="8"/>
      <w:lang w:val="en-US" w:eastAsia="en-US"/>
    </w:rPr>
  </w:style>
  <w:style w:type="paragraph" w:styleId="Heading4">
    <w:name w:val="heading 4"/>
    <w:next w:val="BodyText"/>
    <w:qFormat/>
    <w:rsid w:val="008003EC"/>
    <w:pPr>
      <w:keepNext/>
      <w:numPr>
        <w:ilvl w:val="3"/>
        <w:numId w:val="5"/>
      </w:numPr>
      <w:pBdr>
        <w:bottom w:val="dotted" w:sz="12" w:space="1" w:color="0072BC"/>
      </w:pBdr>
      <w:spacing w:before="240"/>
      <w:outlineLvl w:val="3"/>
    </w:pPr>
    <w:rPr>
      <w:rFonts w:ascii="Verdana" w:hAnsi="Verdana"/>
      <w:b/>
      <w:bCs/>
      <w:color w:val="0072BC"/>
      <w:spacing w:val="40"/>
      <w:sz w:val="18"/>
      <w:szCs w:val="18"/>
      <w:lang w:val="en-US" w:eastAsia="en-US"/>
    </w:rPr>
  </w:style>
  <w:style w:type="paragraph" w:styleId="Heading5">
    <w:name w:val="heading 5"/>
    <w:basedOn w:val="Normal"/>
    <w:next w:val="BodyText"/>
    <w:qFormat/>
    <w:rsid w:val="008003EC"/>
    <w:pPr>
      <w:numPr>
        <w:ilvl w:val="4"/>
        <w:numId w:val="5"/>
      </w:numPr>
      <w:spacing w:before="120"/>
      <w:outlineLvl w:val="4"/>
    </w:pPr>
    <w:rPr>
      <w:rFonts w:cs="Verdana"/>
      <w:b/>
      <w:bCs/>
      <w:color w:val="0072BC"/>
      <w:spacing w:val="8"/>
      <w:sz w:val="16"/>
      <w:szCs w:val="16"/>
    </w:rPr>
  </w:style>
  <w:style w:type="paragraph" w:styleId="Heading6">
    <w:name w:val="heading 6"/>
    <w:basedOn w:val="Normal"/>
    <w:next w:val="Normal"/>
    <w:qFormat/>
    <w:rsid w:val="008003EC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8003EC"/>
    <w:p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rsid w:val="008003EC"/>
    <w:pPr>
      <w:spacing w:before="240"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qFormat/>
    <w:rsid w:val="008003EC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4">
    <w:name w:val="toc 4"/>
    <w:basedOn w:val="Normal"/>
    <w:next w:val="TOC5"/>
    <w:autoRedefine/>
    <w:semiHidden/>
    <w:rsid w:val="008003EC"/>
    <w:pPr>
      <w:tabs>
        <w:tab w:val="left" w:leader="dot" w:pos="9000"/>
      </w:tabs>
      <w:ind w:left="1008"/>
    </w:pPr>
    <w:rPr>
      <w:rFonts w:cs="Verdana"/>
      <w:szCs w:val="18"/>
    </w:rPr>
  </w:style>
  <w:style w:type="paragraph" w:styleId="Header">
    <w:name w:val="header"/>
    <w:aliases w:val="HeaderFirst"/>
    <w:basedOn w:val="BodyText"/>
    <w:semiHidden/>
    <w:rsid w:val="008003EC"/>
    <w:pPr>
      <w:tabs>
        <w:tab w:val="center" w:pos="4253"/>
        <w:tab w:val="right" w:pos="8505"/>
      </w:tabs>
      <w:spacing w:before="80" w:after="80" w:line="240" w:lineRule="auto"/>
    </w:pPr>
    <w:rPr>
      <w:noProof/>
      <w:color w:val="0C479D"/>
      <w:sz w:val="16"/>
      <w:szCs w:val="16"/>
    </w:rPr>
  </w:style>
  <w:style w:type="paragraph" w:styleId="BodyText">
    <w:name w:val="Body Text"/>
    <w:link w:val="BodyTextChar"/>
    <w:uiPriority w:val="99"/>
    <w:qFormat/>
    <w:rsid w:val="008003EC"/>
    <w:pPr>
      <w:spacing w:before="240" w:after="120" w:line="230" w:lineRule="exact"/>
    </w:pPr>
    <w:rPr>
      <w:rFonts w:ascii="Verdana" w:hAnsi="Verdana"/>
      <w:color w:val="5F5F5F"/>
      <w:lang w:val="en-US" w:eastAsia="en-US"/>
    </w:rPr>
  </w:style>
  <w:style w:type="paragraph" w:styleId="Footer">
    <w:name w:val="footer"/>
    <w:basedOn w:val="BodyText"/>
    <w:rsid w:val="008003EC"/>
    <w:pPr>
      <w:pBdr>
        <w:top w:val="single" w:sz="2" w:space="25" w:color="0072BC"/>
      </w:pBdr>
      <w:tabs>
        <w:tab w:val="center" w:pos="4320"/>
        <w:tab w:val="right" w:pos="8640"/>
      </w:tabs>
      <w:spacing w:before="40" w:after="40" w:line="240" w:lineRule="auto"/>
      <w:jc w:val="center"/>
    </w:pPr>
    <w:rPr>
      <w:sz w:val="16"/>
    </w:rPr>
  </w:style>
  <w:style w:type="paragraph" w:styleId="Title">
    <w:name w:val="Title"/>
    <w:qFormat/>
    <w:rsid w:val="008003EC"/>
    <w:pPr>
      <w:spacing w:before="2835" w:after="200"/>
      <w:jc w:val="right"/>
    </w:pPr>
    <w:rPr>
      <w:rFonts w:ascii="Verdana" w:hAnsi="Verdana"/>
      <w:b/>
      <w:color w:val="0072BC"/>
      <w:kern w:val="28"/>
      <w:sz w:val="40"/>
      <w:szCs w:val="40"/>
      <w:lang w:val="en-US" w:eastAsia="en-US"/>
    </w:rPr>
  </w:style>
  <w:style w:type="character" w:styleId="PageNumber">
    <w:name w:val="page number"/>
    <w:basedOn w:val="DefaultParagraphFont"/>
    <w:semiHidden/>
    <w:rsid w:val="008003EC"/>
  </w:style>
  <w:style w:type="paragraph" w:customStyle="1" w:styleId="Author">
    <w:name w:val="Author"/>
    <w:next w:val="BodyText"/>
    <w:rsid w:val="008003EC"/>
    <w:pPr>
      <w:spacing w:before="60" w:after="240"/>
      <w:jc w:val="right"/>
    </w:pPr>
    <w:rPr>
      <w:rFonts w:ascii="Verdana" w:hAnsi="Verdana" w:cs="Arial"/>
      <w:b/>
      <w:color w:val="0072BC"/>
      <w:kern w:val="28"/>
      <w:sz w:val="16"/>
      <w:szCs w:val="16"/>
      <w:lang w:val="en-US" w:eastAsia="en-US"/>
    </w:rPr>
  </w:style>
  <w:style w:type="paragraph" w:styleId="Subtitle">
    <w:name w:val="Subtitle"/>
    <w:basedOn w:val="Title"/>
    <w:qFormat/>
    <w:rsid w:val="008003EC"/>
    <w:pPr>
      <w:spacing w:before="414" w:after="4000"/>
    </w:pPr>
    <w:rPr>
      <w:rFonts w:cs="Arial"/>
      <w:sz w:val="24"/>
      <w:szCs w:val="24"/>
    </w:rPr>
  </w:style>
  <w:style w:type="character" w:styleId="Hyperlink">
    <w:name w:val="Hyperlink"/>
    <w:basedOn w:val="DefaultParagraphFont"/>
    <w:uiPriority w:val="99"/>
    <w:rsid w:val="008003EC"/>
    <w:rPr>
      <w:color w:val="0000FF"/>
      <w:u w:val="single"/>
    </w:rPr>
  </w:style>
  <w:style w:type="paragraph" w:customStyle="1" w:styleId="CoverSubHeads">
    <w:name w:val="Cover SubHeads"/>
    <w:basedOn w:val="Title"/>
    <w:rsid w:val="008003EC"/>
    <w:pPr>
      <w:spacing w:before="360" w:after="240"/>
      <w:jc w:val="left"/>
    </w:pPr>
    <w:rPr>
      <w:sz w:val="32"/>
      <w:szCs w:val="32"/>
    </w:rPr>
  </w:style>
  <w:style w:type="paragraph" w:styleId="TOC1">
    <w:name w:val="toc 1"/>
    <w:next w:val="Normal"/>
    <w:uiPriority w:val="39"/>
    <w:rsid w:val="008003EC"/>
    <w:pPr>
      <w:tabs>
        <w:tab w:val="right" w:leader="dot" w:pos="9360"/>
      </w:tabs>
      <w:spacing w:before="20" w:after="80"/>
    </w:pPr>
    <w:rPr>
      <w:rFonts w:ascii="Verdana" w:hAnsi="Verdana"/>
      <w:b/>
      <w:bCs/>
      <w:noProof/>
      <w:color w:val="0072BC"/>
      <w:lang w:val="en-US" w:eastAsia="en-US"/>
    </w:rPr>
  </w:style>
  <w:style w:type="paragraph" w:styleId="TOC2">
    <w:name w:val="toc 2"/>
    <w:next w:val="Normal"/>
    <w:uiPriority w:val="39"/>
    <w:rsid w:val="008003EC"/>
    <w:pPr>
      <w:tabs>
        <w:tab w:val="right" w:leader="dot" w:pos="9360"/>
      </w:tabs>
      <w:spacing w:before="20" w:after="40"/>
      <w:ind w:left="317"/>
    </w:pPr>
    <w:rPr>
      <w:rFonts w:ascii="Verdana" w:hAnsi="Verdana"/>
      <w:noProof/>
      <w:color w:val="5F5F5F"/>
      <w:lang w:val="en-US" w:eastAsia="en-US"/>
    </w:rPr>
  </w:style>
  <w:style w:type="paragraph" w:styleId="TOC3">
    <w:name w:val="toc 3"/>
    <w:next w:val="BodyText"/>
    <w:uiPriority w:val="39"/>
    <w:rsid w:val="008003EC"/>
    <w:pPr>
      <w:tabs>
        <w:tab w:val="right" w:leader="dot" w:pos="9360"/>
      </w:tabs>
      <w:ind w:left="792"/>
    </w:pPr>
    <w:rPr>
      <w:rFonts w:ascii="Verdana" w:hAnsi="Verdana"/>
      <w:noProof/>
      <w:color w:val="5F5F5F"/>
      <w:sz w:val="18"/>
      <w:szCs w:val="18"/>
      <w:lang w:val="en-US" w:eastAsia="en-US"/>
    </w:rPr>
  </w:style>
  <w:style w:type="paragraph" w:styleId="TOC5">
    <w:name w:val="toc 5"/>
    <w:basedOn w:val="Normal"/>
    <w:next w:val="TOC6"/>
    <w:autoRedefine/>
    <w:semiHidden/>
    <w:rsid w:val="008003EC"/>
    <w:pPr>
      <w:tabs>
        <w:tab w:val="left" w:leader="dot" w:pos="9000"/>
      </w:tabs>
      <w:ind w:left="1728"/>
    </w:pPr>
    <w:rPr>
      <w:rFonts w:cs="Verdana"/>
      <w:szCs w:val="18"/>
    </w:rPr>
  </w:style>
  <w:style w:type="paragraph" w:styleId="DocumentMap">
    <w:name w:val="Document Map"/>
    <w:basedOn w:val="Normal"/>
    <w:semiHidden/>
    <w:rsid w:val="008003EC"/>
    <w:pPr>
      <w:shd w:val="clear" w:color="auto" w:fill="000080"/>
    </w:pPr>
    <w:rPr>
      <w:rFonts w:ascii="Tahoma" w:hAnsi="Tahoma" w:cs="Tahoma"/>
    </w:rPr>
  </w:style>
  <w:style w:type="table" w:styleId="TableGrid">
    <w:name w:val="Table Grid"/>
    <w:basedOn w:val="TableNormal"/>
    <w:rsid w:val="008003EC"/>
    <w:pPr>
      <w:spacing w:before="20" w:after="20"/>
    </w:pPr>
    <w:rPr>
      <w:rFonts w:ascii="Arial" w:hAnsi="Arial"/>
      <w:color w:val="333333"/>
      <w:sz w:val="18"/>
    </w:rPr>
    <w:tblPr>
      <w:tblStyleRowBandSize w:val="1"/>
      <w:tblInd w:w="0" w:type="dxa"/>
      <w:tblBorders>
        <w:top w:val="single" w:sz="2" w:space="0" w:color="0072BC"/>
        <w:left w:val="single" w:sz="2" w:space="0" w:color="0072BC"/>
        <w:bottom w:val="single" w:sz="2" w:space="0" w:color="0072BC"/>
        <w:right w:val="single" w:sz="2" w:space="0" w:color="0072BC"/>
        <w:insideH w:val="single" w:sz="2" w:space="0" w:color="0072BC"/>
        <w:insideV w:val="single" w:sz="2" w:space="0" w:color="0072BC"/>
      </w:tblBorders>
      <w:tblCellMar>
        <w:top w:w="72" w:type="dxa"/>
        <w:left w:w="43" w:type="dxa"/>
        <w:bottom w:w="72" w:type="dxa"/>
        <w:right w:w="43" w:type="dxa"/>
      </w:tblCellMar>
    </w:tblPr>
    <w:tblStylePr w:type="firstRow">
      <w:rPr>
        <w:rFonts w:ascii="Verdana" w:hAnsi="Verdana"/>
        <w:b/>
        <w:i w:val="0"/>
        <w:color w:val="333333"/>
        <w:sz w:val="18"/>
      </w:rPr>
      <w:tblPr/>
      <w:tcPr>
        <w:tcBorders>
          <w:top w:val="single" w:sz="8" w:space="0" w:color="0072BC"/>
          <w:left w:val="single" w:sz="8" w:space="0" w:color="0072BC"/>
          <w:bottom w:val="single" w:sz="8" w:space="0" w:color="0072BC"/>
          <w:right w:val="single" w:sz="8" w:space="0" w:color="0072BC"/>
          <w:insideH w:val="nil"/>
          <w:insideV w:val="single" w:sz="8" w:space="0" w:color="0072BC"/>
          <w:tl2br w:val="nil"/>
          <w:tr2bl w:val="nil"/>
        </w:tcBorders>
        <w:shd w:val="clear" w:color="auto" w:fill="F3F3F3"/>
      </w:tcPr>
    </w:tblStylePr>
  </w:style>
  <w:style w:type="paragraph" w:customStyle="1" w:styleId="CellHeading">
    <w:name w:val="CellHeading"/>
    <w:basedOn w:val="BodyText"/>
    <w:rsid w:val="008003EC"/>
    <w:pPr>
      <w:spacing w:before="0" w:after="0"/>
    </w:pPr>
    <w:rPr>
      <w:b/>
      <w:color w:val="0072BC"/>
      <w:sz w:val="18"/>
      <w:szCs w:val="18"/>
    </w:rPr>
  </w:style>
  <w:style w:type="paragraph" w:styleId="ListBullet">
    <w:name w:val="List Bullet"/>
    <w:rsid w:val="00B07969"/>
    <w:pPr>
      <w:numPr>
        <w:numId w:val="16"/>
      </w:numPr>
      <w:spacing w:before="60"/>
    </w:pPr>
    <w:rPr>
      <w:rFonts w:ascii="Verdana" w:hAnsi="Verdana"/>
      <w:color w:val="5F5F5F"/>
      <w:lang w:val="en-US" w:eastAsia="en-US"/>
    </w:rPr>
  </w:style>
  <w:style w:type="paragraph" w:styleId="List">
    <w:name w:val="List"/>
    <w:basedOn w:val="BodyText"/>
    <w:semiHidden/>
    <w:rsid w:val="008003EC"/>
    <w:pPr>
      <w:numPr>
        <w:numId w:val="7"/>
      </w:numPr>
      <w:spacing w:before="40" w:after="40"/>
      <w:ind w:left="0" w:firstLine="0"/>
    </w:pPr>
  </w:style>
  <w:style w:type="paragraph" w:customStyle="1" w:styleId="CellBody">
    <w:name w:val="CellBody"/>
    <w:basedOn w:val="BodyText"/>
    <w:rsid w:val="008003EC"/>
    <w:pPr>
      <w:spacing w:before="20" w:after="20" w:line="220" w:lineRule="exact"/>
    </w:pPr>
  </w:style>
  <w:style w:type="paragraph" w:styleId="List2">
    <w:name w:val="List 2"/>
    <w:basedOn w:val="List"/>
    <w:semiHidden/>
    <w:rsid w:val="008003EC"/>
    <w:pPr>
      <w:numPr>
        <w:numId w:val="8"/>
      </w:numPr>
      <w:tabs>
        <w:tab w:val="clear" w:pos="720"/>
        <w:tab w:val="num" w:pos="360"/>
      </w:tabs>
      <w:spacing w:line="240" w:lineRule="auto"/>
      <w:ind w:left="0" w:firstLine="0"/>
    </w:pPr>
  </w:style>
  <w:style w:type="paragraph" w:styleId="ListContinue">
    <w:name w:val="List Continue"/>
    <w:link w:val="ListContinueChar"/>
    <w:uiPriority w:val="99"/>
    <w:rsid w:val="008003EC"/>
    <w:pPr>
      <w:spacing w:before="60" w:after="120"/>
      <w:ind w:left="360"/>
    </w:pPr>
    <w:rPr>
      <w:rFonts w:ascii="Verdana" w:hAnsi="Verdana"/>
      <w:color w:val="5F5F5F"/>
      <w:lang w:val="en-US" w:eastAsia="en-US"/>
    </w:rPr>
  </w:style>
  <w:style w:type="paragraph" w:styleId="ListBullet2">
    <w:name w:val="List Bullet 2"/>
    <w:link w:val="ListBullet2Char"/>
    <w:rsid w:val="001E1A1A"/>
    <w:pPr>
      <w:numPr>
        <w:ilvl w:val="1"/>
        <w:numId w:val="9"/>
      </w:numPr>
      <w:spacing w:before="60" w:after="120" w:line="240" w:lineRule="atLeast"/>
    </w:pPr>
    <w:rPr>
      <w:rFonts w:ascii="Verdana" w:hAnsi="Verdana"/>
      <w:color w:val="5F5F5F"/>
      <w:lang w:val="en-US" w:eastAsia="en-US"/>
    </w:rPr>
  </w:style>
  <w:style w:type="paragraph" w:styleId="ListContinue2">
    <w:name w:val="List Continue 2"/>
    <w:basedOn w:val="ListContinue"/>
    <w:rsid w:val="008003EC"/>
    <w:pPr>
      <w:ind w:left="720"/>
    </w:pPr>
  </w:style>
  <w:style w:type="paragraph" w:customStyle="1" w:styleId="StepHeading">
    <w:name w:val="StepHeading"/>
    <w:basedOn w:val="BodyText"/>
    <w:next w:val="ListNumber"/>
    <w:rsid w:val="008003EC"/>
    <w:pPr>
      <w:keepNext/>
      <w:shd w:val="clear" w:color="666699" w:fill="auto"/>
      <w:spacing w:before="120" w:after="60"/>
    </w:pPr>
    <w:rPr>
      <w:b/>
      <w:bCs/>
      <w:color w:val="0072BC"/>
      <w:spacing w:val="22"/>
      <w:sz w:val="16"/>
      <w:szCs w:val="16"/>
    </w:rPr>
  </w:style>
  <w:style w:type="paragraph" w:styleId="NoteHeading">
    <w:name w:val="Note Heading"/>
    <w:basedOn w:val="Normal"/>
    <w:next w:val="Normal"/>
    <w:semiHidden/>
    <w:rsid w:val="008003EC"/>
  </w:style>
  <w:style w:type="paragraph" w:customStyle="1" w:styleId="Note">
    <w:name w:val="Note"/>
    <w:next w:val="BodyText"/>
    <w:rsid w:val="008003EC"/>
    <w:pPr>
      <w:numPr>
        <w:numId w:val="15"/>
      </w:numPr>
      <w:pBdr>
        <w:left w:val="single" w:sz="48" w:space="3" w:color="C0C0C0"/>
      </w:pBdr>
      <w:shd w:val="pct5" w:color="auto" w:fill="auto"/>
      <w:tabs>
        <w:tab w:val="num" w:pos="360"/>
      </w:tabs>
      <w:spacing w:before="120" w:after="120"/>
      <w:ind w:left="0" w:firstLine="0"/>
    </w:pPr>
    <w:rPr>
      <w:rFonts w:ascii="Verdana" w:hAnsi="Verdana"/>
      <w:color w:val="5F5F5F"/>
      <w:lang w:val="en-US" w:eastAsia="en-US"/>
    </w:rPr>
  </w:style>
  <w:style w:type="paragraph" w:customStyle="1" w:styleId="HeaderOdd">
    <w:name w:val="HeaderOdd"/>
    <w:basedOn w:val="Header"/>
    <w:rsid w:val="008003EC"/>
    <w:pPr>
      <w:pBdr>
        <w:bottom w:val="single" w:sz="2" w:space="3" w:color="0C479D"/>
      </w:pBdr>
      <w:spacing w:before="20" w:after="20"/>
    </w:pPr>
    <w:rPr>
      <w:color w:val="0072BC"/>
    </w:rPr>
  </w:style>
  <w:style w:type="paragraph" w:customStyle="1" w:styleId="HeaderEven">
    <w:name w:val="HeaderEven"/>
    <w:basedOn w:val="Header"/>
    <w:rsid w:val="008003EC"/>
    <w:pPr>
      <w:pBdr>
        <w:bottom w:val="single" w:sz="2" w:space="3" w:color="0072BC"/>
      </w:pBdr>
      <w:tabs>
        <w:tab w:val="clear" w:pos="4253"/>
        <w:tab w:val="clear" w:pos="8505"/>
        <w:tab w:val="left" w:pos="1440"/>
      </w:tabs>
      <w:spacing w:before="20" w:after="20"/>
      <w:jc w:val="right"/>
    </w:pPr>
    <w:rPr>
      <w:color w:val="0072BC"/>
    </w:rPr>
  </w:style>
  <w:style w:type="paragraph" w:customStyle="1" w:styleId="Formula">
    <w:name w:val="Formula"/>
    <w:rsid w:val="008003EC"/>
    <w:pPr>
      <w:shd w:val="clear" w:color="auto" w:fill="E6E6E6"/>
      <w:spacing w:before="80" w:after="40"/>
    </w:pPr>
    <w:rPr>
      <w:rFonts w:ascii="Courier New" w:hAnsi="Courier New" w:cs="Courier New"/>
      <w:noProof/>
      <w:color w:val="5F5F5F"/>
      <w:sz w:val="18"/>
      <w:szCs w:val="18"/>
      <w:lang w:val="en-US" w:eastAsia="en-US"/>
    </w:rPr>
  </w:style>
  <w:style w:type="character" w:customStyle="1" w:styleId="Code">
    <w:name w:val="Code"/>
    <w:basedOn w:val="DefaultParagraphFont"/>
    <w:rsid w:val="008003EC"/>
    <w:rPr>
      <w:rFonts w:ascii="Courier New" w:hAnsi="Courier New"/>
      <w:sz w:val="18"/>
    </w:rPr>
  </w:style>
  <w:style w:type="paragraph" w:styleId="TOC6">
    <w:name w:val="toc 6"/>
    <w:basedOn w:val="Normal"/>
    <w:next w:val="Normal"/>
    <w:autoRedefine/>
    <w:semiHidden/>
    <w:rsid w:val="008003EC"/>
    <w:pPr>
      <w:ind w:left="1200"/>
    </w:pPr>
  </w:style>
  <w:style w:type="paragraph" w:customStyle="1" w:styleId="PageNumberBlue">
    <w:name w:val="PageNumberBlue"/>
    <w:semiHidden/>
    <w:rsid w:val="008003EC"/>
    <w:pPr>
      <w:jc w:val="both"/>
    </w:pPr>
    <w:rPr>
      <w:rFonts w:ascii="Verdana" w:hAnsi="Verdana" w:cs="Verdana"/>
      <w:b/>
      <w:bCs/>
      <w:noProof/>
      <w:color w:val="FFFFFF"/>
      <w:sz w:val="16"/>
      <w:szCs w:val="16"/>
      <w:lang w:val="en-US" w:eastAsia="en-US"/>
    </w:rPr>
  </w:style>
  <w:style w:type="paragraph" w:styleId="FootnoteText">
    <w:name w:val="footnote text"/>
    <w:basedOn w:val="Normal"/>
    <w:semiHidden/>
    <w:rsid w:val="008003EC"/>
    <w:rPr>
      <w:rFonts w:cs="Verdana"/>
      <w:color w:val="808080"/>
      <w:sz w:val="16"/>
      <w:szCs w:val="16"/>
    </w:rPr>
  </w:style>
  <w:style w:type="character" w:styleId="FootnoteReference">
    <w:name w:val="footnote reference"/>
    <w:basedOn w:val="DefaultParagraphFont"/>
    <w:semiHidden/>
    <w:rsid w:val="008003EC"/>
    <w:rPr>
      <w:rFonts w:ascii="Verdana" w:hAnsi="Verdana" w:cs="Verdana"/>
      <w:color w:val="808080"/>
      <w:vertAlign w:val="superscript"/>
    </w:rPr>
  </w:style>
  <w:style w:type="paragraph" w:styleId="Caption">
    <w:name w:val="caption"/>
    <w:basedOn w:val="Normal"/>
    <w:next w:val="BodyText"/>
    <w:link w:val="CaptionChar"/>
    <w:qFormat/>
    <w:rsid w:val="008003EC"/>
    <w:pPr>
      <w:spacing w:before="60" w:after="60"/>
    </w:pPr>
    <w:rPr>
      <w:rFonts w:cs="Verdana"/>
      <w:b/>
      <w:bCs/>
      <w:color w:val="0072BC"/>
      <w:szCs w:val="18"/>
    </w:rPr>
  </w:style>
  <w:style w:type="paragraph" w:styleId="ListContinue3">
    <w:name w:val="List Continue 3"/>
    <w:basedOn w:val="Normal"/>
    <w:link w:val="ListContinue3Char"/>
    <w:rsid w:val="008003EC"/>
    <w:pPr>
      <w:spacing w:after="120"/>
      <w:ind w:left="1080"/>
    </w:pPr>
    <w:rPr>
      <w:color w:val="4D4D4D"/>
      <w:sz w:val="20"/>
    </w:rPr>
  </w:style>
  <w:style w:type="character" w:customStyle="1" w:styleId="CaptionChar">
    <w:name w:val="Caption Char"/>
    <w:basedOn w:val="DefaultParagraphFont"/>
    <w:link w:val="Caption"/>
    <w:locked/>
    <w:rsid w:val="008003EC"/>
    <w:rPr>
      <w:rFonts w:ascii="Verdana" w:hAnsi="Verdana" w:cs="Verdana"/>
      <w:b/>
      <w:bCs/>
      <w:color w:val="0072BC"/>
      <w:sz w:val="18"/>
      <w:szCs w:val="18"/>
      <w:lang w:val="en-US" w:eastAsia="en-US" w:bidi="ar-SA"/>
    </w:rPr>
  </w:style>
  <w:style w:type="paragraph" w:customStyle="1" w:styleId="GraphicCallout">
    <w:name w:val="Graphic_Callout"/>
    <w:rsid w:val="008003EC"/>
    <w:rPr>
      <w:rFonts w:ascii="Verdana" w:hAnsi="Verdana" w:cs="Arial"/>
      <w:color w:val="5F5F5F"/>
      <w:kern w:val="28"/>
      <w:sz w:val="16"/>
      <w:szCs w:val="16"/>
      <w:lang w:val="en-US" w:eastAsia="en-US"/>
    </w:rPr>
  </w:style>
  <w:style w:type="paragraph" w:styleId="BlockText">
    <w:name w:val="Block Text"/>
    <w:basedOn w:val="Normal"/>
    <w:semiHidden/>
    <w:rsid w:val="008003EC"/>
    <w:pPr>
      <w:spacing w:after="120"/>
      <w:ind w:left="1440" w:right="1440"/>
    </w:pPr>
  </w:style>
  <w:style w:type="paragraph" w:styleId="BodyText2">
    <w:name w:val="Body Text 2"/>
    <w:basedOn w:val="Normal"/>
    <w:semiHidden/>
    <w:rsid w:val="008003EC"/>
    <w:pPr>
      <w:spacing w:after="120" w:line="480" w:lineRule="auto"/>
    </w:pPr>
  </w:style>
  <w:style w:type="paragraph" w:styleId="BodyText3">
    <w:name w:val="Body Text 3"/>
    <w:basedOn w:val="Normal"/>
    <w:semiHidden/>
    <w:rsid w:val="008003EC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8003EC"/>
    <w:pPr>
      <w:spacing w:before="0" w:line="240" w:lineRule="auto"/>
      <w:ind w:firstLine="210"/>
      <w:jc w:val="both"/>
    </w:pPr>
    <w:rPr>
      <w:rFonts w:ascii="Georgia" w:hAnsi="Georgia" w:cs="Georgia"/>
      <w:color w:val="auto"/>
      <w:sz w:val="24"/>
      <w:szCs w:val="24"/>
    </w:rPr>
  </w:style>
  <w:style w:type="paragraph" w:styleId="BodyTextIndent">
    <w:name w:val="Body Text Indent"/>
    <w:basedOn w:val="Normal"/>
    <w:semiHidden/>
    <w:rsid w:val="008003EC"/>
    <w:pPr>
      <w:spacing w:after="120"/>
      <w:ind w:left="360"/>
    </w:pPr>
  </w:style>
  <w:style w:type="paragraph" w:styleId="BodyTextFirstIndent2">
    <w:name w:val="Body Text First Indent 2"/>
    <w:basedOn w:val="BodyTextIndent"/>
    <w:semiHidden/>
    <w:rsid w:val="008003EC"/>
    <w:pPr>
      <w:ind w:firstLine="210"/>
    </w:pPr>
  </w:style>
  <w:style w:type="paragraph" w:styleId="BodyTextIndent2">
    <w:name w:val="Body Text Indent 2"/>
    <w:basedOn w:val="Normal"/>
    <w:semiHidden/>
    <w:rsid w:val="008003EC"/>
    <w:pPr>
      <w:spacing w:after="120" w:line="480" w:lineRule="auto"/>
      <w:ind w:left="360"/>
    </w:pPr>
  </w:style>
  <w:style w:type="paragraph" w:styleId="BodyTextIndent3">
    <w:name w:val="Body Text Indent 3"/>
    <w:basedOn w:val="Normal"/>
    <w:semiHidden/>
    <w:rsid w:val="008003EC"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semiHidden/>
    <w:rsid w:val="008003EC"/>
    <w:pPr>
      <w:ind w:left="4320"/>
    </w:pPr>
  </w:style>
  <w:style w:type="paragraph" w:styleId="Date">
    <w:name w:val="Date"/>
    <w:basedOn w:val="Normal"/>
    <w:next w:val="Normal"/>
    <w:semiHidden/>
    <w:rsid w:val="008003EC"/>
  </w:style>
  <w:style w:type="paragraph" w:styleId="E-mailSignature">
    <w:name w:val="E-mail Signature"/>
    <w:basedOn w:val="Normal"/>
    <w:semiHidden/>
    <w:rsid w:val="008003EC"/>
  </w:style>
  <w:style w:type="character" w:styleId="Emphasis">
    <w:name w:val="Emphasis"/>
    <w:basedOn w:val="DefaultParagraphFont"/>
    <w:qFormat/>
    <w:rsid w:val="008003EC"/>
    <w:rPr>
      <w:i/>
      <w:iCs/>
    </w:rPr>
  </w:style>
  <w:style w:type="paragraph" w:styleId="EnvelopeAddress">
    <w:name w:val="envelope address"/>
    <w:basedOn w:val="Normal"/>
    <w:semiHidden/>
    <w:rsid w:val="008003EC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semiHidden/>
    <w:rsid w:val="008003EC"/>
    <w:rPr>
      <w:rFonts w:ascii="Arial" w:hAnsi="Arial" w:cs="Arial"/>
      <w:sz w:val="20"/>
    </w:rPr>
  </w:style>
  <w:style w:type="character" w:styleId="FollowedHyperlink">
    <w:name w:val="FollowedHyperlink"/>
    <w:basedOn w:val="DefaultParagraphFont"/>
    <w:semiHidden/>
    <w:rsid w:val="008003EC"/>
    <w:rPr>
      <w:color w:val="800080"/>
      <w:u w:val="single"/>
    </w:rPr>
  </w:style>
  <w:style w:type="character" w:styleId="HTMLAcronym">
    <w:name w:val="HTML Acronym"/>
    <w:basedOn w:val="DefaultParagraphFont"/>
    <w:semiHidden/>
    <w:rsid w:val="008003EC"/>
  </w:style>
  <w:style w:type="paragraph" w:styleId="HTMLAddress">
    <w:name w:val="HTML Address"/>
    <w:basedOn w:val="Normal"/>
    <w:semiHidden/>
    <w:rsid w:val="008003EC"/>
    <w:rPr>
      <w:i/>
      <w:iCs/>
    </w:rPr>
  </w:style>
  <w:style w:type="character" w:styleId="HTMLCite">
    <w:name w:val="HTML Cite"/>
    <w:basedOn w:val="DefaultParagraphFont"/>
    <w:semiHidden/>
    <w:rsid w:val="008003EC"/>
    <w:rPr>
      <w:i/>
      <w:iCs/>
    </w:rPr>
  </w:style>
  <w:style w:type="character" w:styleId="HTMLCode">
    <w:name w:val="HTML Code"/>
    <w:basedOn w:val="DefaultParagraphFont"/>
    <w:semiHidden/>
    <w:rsid w:val="008003EC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8003EC"/>
    <w:rPr>
      <w:i/>
      <w:iCs/>
    </w:rPr>
  </w:style>
  <w:style w:type="character" w:styleId="HTMLKeyboard">
    <w:name w:val="HTML Keyboard"/>
    <w:basedOn w:val="DefaultParagraphFont"/>
    <w:semiHidden/>
    <w:rsid w:val="008003EC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8003EC"/>
    <w:rPr>
      <w:rFonts w:ascii="Courier New" w:hAnsi="Courier New" w:cs="Courier New"/>
      <w:sz w:val="20"/>
    </w:rPr>
  </w:style>
  <w:style w:type="character" w:styleId="HTMLSample">
    <w:name w:val="HTML Sample"/>
    <w:basedOn w:val="DefaultParagraphFont"/>
    <w:semiHidden/>
    <w:rsid w:val="008003EC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8003EC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8003EC"/>
    <w:rPr>
      <w:i/>
      <w:iCs/>
    </w:rPr>
  </w:style>
  <w:style w:type="character" w:styleId="LineNumber">
    <w:name w:val="line number"/>
    <w:basedOn w:val="DefaultParagraphFont"/>
    <w:semiHidden/>
    <w:rsid w:val="008003EC"/>
  </w:style>
  <w:style w:type="paragraph" w:styleId="List3">
    <w:name w:val="List 3"/>
    <w:basedOn w:val="Normal"/>
    <w:semiHidden/>
    <w:rsid w:val="008003EC"/>
    <w:pPr>
      <w:ind w:left="1080" w:hanging="360"/>
    </w:pPr>
  </w:style>
  <w:style w:type="paragraph" w:styleId="List4">
    <w:name w:val="List 4"/>
    <w:basedOn w:val="Normal"/>
    <w:semiHidden/>
    <w:rsid w:val="008003EC"/>
    <w:pPr>
      <w:ind w:left="1440" w:hanging="360"/>
    </w:pPr>
  </w:style>
  <w:style w:type="paragraph" w:styleId="List5">
    <w:name w:val="List 5"/>
    <w:basedOn w:val="Normal"/>
    <w:semiHidden/>
    <w:rsid w:val="008003EC"/>
    <w:pPr>
      <w:ind w:left="1800" w:hanging="360"/>
    </w:pPr>
  </w:style>
  <w:style w:type="paragraph" w:styleId="ListBullet3">
    <w:name w:val="List Bullet 3"/>
    <w:link w:val="ListBullet3Char"/>
    <w:rsid w:val="001E1A1A"/>
    <w:pPr>
      <w:numPr>
        <w:ilvl w:val="2"/>
        <w:numId w:val="9"/>
      </w:numPr>
    </w:pPr>
    <w:rPr>
      <w:rFonts w:ascii="Verdana" w:hAnsi="Verdana"/>
      <w:color w:val="4D4D4D"/>
      <w:lang w:val="en-US" w:eastAsia="en-US"/>
    </w:rPr>
  </w:style>
  <w:style w:type="paragraph" w:styleId="ListBullet4">
    <w:name w:val="List Bullet 4"/>
    <w:basedOn w:val="Normal"/>
    <w:rsid w:val="001E1A1A"/>
    <w:pPr>
      <w:numPr>
        <w:ilvl w:val="3"/>
        <w:numId w:val="9"/>
      </w:numPr>
      <w:jc w:val="right"/>
    </w:pPr>
  </w:style>
  <w:style w:type="paragraph" w:styleId="ListBullet5">
    <w:name w:val="List Bullet 5"/>
    <w:basedOn w:val="Normal"/>
    <w:rsid w:val="001E1A1A"/>
    <w:pPr>
      <w:numPr>
        <w:ilvl w:val="4"/>
        <w:numId w:val="9"/>
      </w:numPr>
      <w:jc w:val="right"/>
    </w:pPr>
  </w:style>
  <w:style w:type="paragraph" w:styleId="ListContinue4">
    <w:name w:val="List Continue 4"/>
    <w:basedOn w:val="Normal"/>
    <w:semiHidden/>
    <w:rsid w:val="008003EC"/>
    <w:pPr>
      <w:spacing w:after="120"/>
      <w:ind w:left="1440"/>
    </w:pPr>
  </w:style>
  <w:style w:type="paragraph" w:styleId="ListContinue5">
    <w:name w:val="List Continue 5"/>
    <w:basedOn w:val="Normal"/>
    <w:semiHidden/>
    <w:rsid w:val="008003EC"/>
    <w:pPr>
      <w:spacing w:after="120"/>
      <w:ind w:left="1800"/>
    </w:pPr>
  </w:style>
  <w:style w:type="paragraph" w:styleId="ListNumber">
    <w:name w:val="List Number"/>
    <w:uiPriority w:val="99"/>
    <w:rsid w:val="008003EC"/>
    <w:pPr>
      <w:numPr>
        <w:numId w:val="10"/>
      </w:numPr>
      <w:spacing w:before="40" w:after="40" w:line="230" w:lineRule="exact"/>
    </w:pPr>
    <w:rPr>
      <w:rFonts w:ascii="Verdana" w:hAnsi="Verdana"/>
      <w:color w:val="5F5F5F"/>
      <w:lang w:val="en-US" w:eastAsia="en-US"/>
    </w:rPr>
  </w:style>
  <w:style w:type="paragraph" w:styleId="ListNumber2">
    <w:name w:val="List Number 2"/>
    <w:rsid w:val="00CC62B4"/>
    <w:pPr>
      <w:numPr>
        <w:numId w:val="11"/>
      </w:numPr>
      <w:spacing w:before="40" w:after="40" w:line="230" w:lineRule="exact"/>
    </w:pPr>
    <w:rPr>
      <w:rFonts w:ascii="Verdana" w:hAnsi="Verdana"/>
      <w:color w:val="5F5F5F"/>
      <w:lang w:val="en-US" w:eastAsia="en-US"/>
    </w:rPr>
  </w:style>
  <w:style w:type="paragraph" w:styleId="ListNumber3">
    <w:name w:val="List Number 3"/>
    <w:rsid w:val="002227AC"/>
    <w:pPr>
      <w:numPr>
        <w:numId w:val="12"/>
      </w:numPr>
      <w:spacing w:before="60" w:after="120"/>
      <w:ind w:left="1440"/>
    </w:pPr>
    <w:rPr>
      <w:rFonts w:ascii="Verdana" w:hAnsi="Verdana" w:cs="Georgia"/>
      <w:color w:val="4D4D4D"/>
      <w:lang w:val="en-US" w:eastAsia="en-US"/>
    </w:rPr>
  </w:style>
  <w:style w:type="paragraph" w:styleId="ListNumber4">
    <w:name w:val="List Number 4"/>
    <w:basedOn w:val="Normal"/>
    <w:semiHidden/>
    <w:rsid w:val="008003EC"/>
    <w:pPr>
      <w:numPr>
        <w:numId w:val="13"/>
      </w:numPr>
      <w:tabs>
        <w:tab w:val="clear" w:pos="1440"/>
        <w:tab w:val="num" w:pos="360"/>
      </w:tabs>
      <w:ind w:left="0" w:firstLine="0"/>
    </w:pPr>
  </w:style>
  <w:style w:type="paragraph" w:styleId="ListNumber5">
    <w:name w:val="List Number 5"/>
    <w:basedOn w:val="Normal"/>
    <w:semiHidden/>
    <w:rsid w:val="008003EC"/>
    <w:pPr>
      <w:numPr>
        <w:numId w:val="14"/>
      </w:numPr>
      <w:tabs>
        <w:tab w:val="clear" w:pos="1800"/>
        <w:tab w:val="num" w:pos="360"/>
      </w:tabs>
      <w:ind w:left="0" w:firstLine="0"/>
    </w:pPr>
  </w:style>
  <w:style w:type="paragraph" w:styleId="MessageHeader">
    <w:name w:val="Message Header"/>
    <w:basedOn w:val="Normal"/>
    <w:semiHidden/>
    <w:rsid w:val="008003E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semiHidden/>
    <w:rsid w:val="008003EC"/>
    <w:rPr>
      <w:rFonts w:ascii="Times New Roman" w:hAnsi="Times New Roman"/>
    </w:rPr>
  </w:style>
  <w:style w:type="paragraph" w:styleId="NormalIndent">
    <w:name w:val="Normal Indent"/>
    <w:basedOn w:val="Normal"/>
    <w:semiHidden/>
    <w:rsid w:val="008003EC"/>
    <w:pPr>
      <w:ind w:left="720"/>
    </w:pPr>
  </w:style>
  <w:style w:type="paragraph" w:styleId="PlainText">
    <w:name w:val="Plain Text"/>
    <w:basedOn w:val="Normal"/>
    <w:semiHidden/>
    <w:rsid w:val="008003EC"/>
    <w:rPr>
      <w:rFonts w:ascii="Courier New" w:hAnsi="Courier New" w:cs="Courier New"/>
      <w:sz w:val="20"/>
    </w:rPr>
  </w:style>
  <w:style w:type="paragraph" w:styleId="Salutation">
    <w:name w:val="Salutation"/>
    <w:basedOn w:val="Normal"/>
    <w:next w:val="Normal"/>
    <w:semiHidden/>
    <w:rsid w:val="008003EC"/>
  </w:style>
  <w:style w:type="paragraph" w:styleId="Signature">
    <w:name w:val="Signature"/>
    <w:basedOn w:val="Normal"/>
    <w:semiHidden/>
    <w:rsid w:val="008003EC"/>
    <w:pPr>
      <w:ind w:left="4320"/>
    </w:pPr>
  </w:style>
  <w:style w:type="character" w:styleId="Strong">
    <w:name w:val="Strong"/>
    <w:basedOn w:val="DefaultParagraphFont"/>
    <w:qFormat/>
    <w:rsid w:val="008003EC"/>
    <w:rPr>
      <w:b/>
      <w:bCs/>
    </w:rPr>
  </w:style>
  <w:style w:type="table" w:styleId="Table3Deffects1">
    <w:name w:val="Table 3D effects 1"/>
    <w:basedOn w:val="TableNormal"/>
    <w:semiHidden/>
    <w:rsid w:val="008003EC"/>
    <w:pPr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8003EC"/>
    <w:pPr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8003EC"/>
    <w:pPr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8003EC"/>
    <w:pPr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8003EC"/>
    <w:pPr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8003EC"/>
    <w:pPr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8003EC"/>
    <w:pPr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8003EC"/>
    <w:pPr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8003EC"/>
    <w:pPr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8003EC"/>
    <w:pPr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8003EC"/>
    <w:pPr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8003EC"/>
    <w:pPr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8003EC"/>
    <w:pPr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8003EC"/>
    <w:pPr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rsid w:val="008003EC"/>
    <w:pPr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8003EC"/>
    <w:pPr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8003EC"/>
    <w:pPr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8003EC"/>
    <w:pPr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8003EC"/>
    <w:pPr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8003EC"/>
    <w:pPr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8003EC"/>
    <w:pPr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8003EC"/>
    <w:pPr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8003EC"/>
    <w:pPr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8003EC"/>
    <w:pPr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8003EC"/>
    <w:pPr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8003EC"/>
    <w:pPr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8003EC"/>
    <w:pPr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8003EC"/>
    <w:pPr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8003EC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8003EC"/>
    <w:pPr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8003EC"/>
    <w:pPr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8003EC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rsid w:val="008003EC"/>
    <w:pPr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8003EC"/>
    <w:pPr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8003EC"/>
    <w:pPr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ppendix1">
    <w:name w:val="Appendix 1"/>
    <w:next w:val="BodyText"/>
    <w:rsid w:val="008003EC"/>
    <w:pPr>
      <w:numPr>
        <w:numId w:val="3"/>
      </w:numPr>
      <w:tabs>
        <w:tab w:val="num" w:pos="360"/>
      </w:tabs>
      <w:spacing w:before="360" w:after="40"/>
      <w:ind w:left="0" w:firstLine="0"/>
    </w:pPr>
    <w:rPr>
      <w:rFonts w:ascii="Verdana" w:hAnsi="Verdana" w:cs="Arial"/>
      <w:b/>
      <w:color w:val="0072BC"/>
      <w:kern w:val="28"/>
      <w:sz w:val="32"/>
      <w:szCs w:val="32"/>
      <w:lang w:val="en-US" w:eastAsia="en-US"/>
    </w:rPr>
  </w:style>
  <w:style w:type="paragraph" w:customStyle="1" w:styleId="Appendix2">
    <w:name w:val="Appendix 2"/>
    <w:next w:val="BodyText"/>
    <w:rsid w:val="008003EC"/>
    <w:pPr>
      <w:numPr>
        <w:ilvl w:val="1"/>
        <w:numId w:val="3"/>
      </w:numPr>
      <w:tabs>
        <w:tab w:val="num" w:pos="360"/>
      </w:tabs>
      <w:spacing w:before="360" w:after="40"/>
      <w:ind w:left="0" w:firstLine="0"/>
    </w:pPr>
    <w:rPr>
      <w:rFonts w:ascii="Verdana" w:hAnsi="Verdana"/>
      <w:b/>
      <w:color w:val="0072BC"/>
      <w:sz w:val="26"/>
      <w:szCs w:val="26"/>
      <w:lang w:val="en-US" w:eastAsia="en-US"/>
    </w:rPr>
  </w:style>
  <w:style w:type="paragraph" w:customStyle="1" w:styleId="Appendix3">
    <w:name w:val="Appendix 3"/>
    <w:next w:val="BodyText"/>
    <w:rsid w:val="008003EC"/>
    <w:pPr>
      <w:numPr>
        <w:ilvl w:val="2"/>
        <w:numId w:val="3"/>
      </w:numPr>
      <w:pBdr>
        <w:bottom w:val="dotted" w:sz="12" w:space="4" w:color="0C479D"/>
      </w:pBdr>
      <w:tabs>
        <w:tab w:val="num" w:pos="360"/>
      </w:tabs>
      <w:spacing w:before="240" w:after="20"/>
      <w:ind w:left="0" w:firstLine="0"/>
    </w:pPr>
    <w:rPr>
      <w:rFonts w:ascii="Verdana" w:hAnsi="Verdana" w:cs="Arial"/>
      <w:b/>
      <w:bCs/>
      <w:color w:val="0072BC"/>
      <w:spacing w:val="8"/>
      <w:lang w:val="en-US" w:eastAsia="en-US"/>
    </w:rPr>
  </w:style>
  <w:style w:type="numbering" w:styleId="ArticleSection">
    <w:name w:val="Outline List 3"/>
    <w:basedOn w:val="NoList"/>
    <w:semiHidden/>
    <w:rsid w:val="008003EC"/>
    <w:pPr>
      <w:numPr>
        <w:numId w:val="4"/>
      </w:numPr>
    </w:pPr>
  </w:style>
  <w:style w:type="numbering" w:styleId="111111">
    <w:name w:val="Outline List 2"/>
    <w:basedOn w:val="NoList"/>
    <w:semiHidden/>
    <w:rsid w:val="008003EC"/>
    <w:pPr>
      <w:numPr>
        <w:numId w:val="1"/>
      </w:numPr>
    </w:pPr>
  </w:style>
  <w:style w:type="numbering" w:styleId="1ai">
    <w:name w:val="Outline List 1"/>
    <w:basedOn w:val="NoList"/>
    <w:semiHidden/>
    <w:rsid w:val="008003EC"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rsid w:val="008003EC"/>
    <w:rPr>
      <w:rFonts w:ascii="Tahoma" w:hAnsi="Tahoma" w:cs="Tahoma"/>
      <w:sz w:val="16"/>
      <w:szCs w:val="16"/>
    </w:rPr>
  </w:style>
  <w:style w:type="paragraph" w:customStyle="1" w:styleId="CellHeading0">
    <w:name w:val="Cell_Heading"/>
    <w:rsid w:val="008003EC"/>
    <w:rPr>
      <w:rFonts w:ascii="Verdana" w:hAnsi="Verdana"/>
      <w:b/>
      <w:color w:val="808080"/>
      <w:sz w:val="18"/>
      <w:szCs w:val="18"/>
      <w:lang w:val="en-US" w:eastAsia="en-US"/>
    </w:rPr>
  </w:style>
  <w:style w:type="paragraph" w:customStyle="1" w:styleId="Cellbody0">
    <w:name w:val="Cellbody"/>
    <w:rsid w:val="008003EC"/>
    <w:pPr>
      <w:spacing w:before="60" w:after="60"/>
    </w:pPr>
    <w:rPr>
      <w:rFonts w:ascii="Verdana" w:hAnsi="Verdana"/>
      <w:color w:val="808080"/>
      <w:sz w:val="18"/>
      <w:szCs w:val="18"/>
      <w:lang w:val="en-US" w:eastAsia="en-US"/>
    </w:rPr>
  </w:style>
  <w:style w:type="paragraph" w:customStyle="1" w:styleId="pullquote">
    <w:name w:val="pullquote"/>
    <w:rsid w:val="008003EC"/>
    <w:pPr>
      <w:spacing w:before="60" w:after="60"/>
      <w:ind w:left="216" w:right="216"/>
      <w:jc w:val="both"/>
    </w:pPr>
    <w:rPr>
      <w:rFonts w:ascii="Arial Bold" w:hAnsi="Arial Bold"/>
      <w:b/>
      <w:color w:val="808080"/>
      <w:sz w:val="24"/>
      <w:lang w:val="en-US" w:eastAsia="en-US"/>
    </w:rPr>
  </w:style>
  <w:style w:type="paragraph" w:customStyle="1" w:styleId="Todo">
    <w:name w:val="Todo"/>
    <w:rsid w:val="008003EC"/>
    <w:rPr>
      <w:rFonts w:ascii="Verdana" w:hAnsi="Verdana"/>
      <w:i/>
      <w:color w:val="B00000"/>
      <w:szCs w:val="24"/>
      <w:lang w:val="en-US" w:eastAsia="en-US"/>
    </w:rPr>
  </w:style>
  <w:style w:type="character" w:styleId="CommentReference">
    <w:name w:val="annotation reference"/>
    <w:basedOn w:val="DefaultParagraphFont"/>
    <w:semiHidden/>
    <w:rsid w:val="008003EC"/>
    <w:rPr>
      <w:sz w:val="16"/>
      <w:szCs w:val="16"/>
    </w:rPr>
  </w:style>
  <w:style w:type="table" w:customStyle="1" w:styleId="TableRuled">
    <w:name w:val="Table_Ruled"/>
    <w:basedOn w:val="TableNormal"/>
    <w:rsid w:val="008003EC"/>
    <w:rPr>
      <w:rFonts w:ascii="Verdana" w:hAnsi="Verdana"/>
      <w:color w:val="333333"/>
    </w:rPr>
    <w:tblPr>
      <w:tblInd w:w="0" w:type="dxa"/>
      <w:tblBorders>
        <w:top w:val="single" w:sz="2" w:space="0" w:color="C0C0C0"/>
        <w:left w:val="single" w:sz="2" w:space="0" w:color="C0C0C0"/>
        <w:bottom w:val="single" w:sz="2" w:space="0" w:color="C0C0C0"/>
        <w:right w:val="single" w:sz="2" w:space="0" w:color="C0C0C0"/>
        <w:insideH w:val="single" w:sz="2" w:space="0" w:color="C0C0C0"/>
        <w:insideV w:val="single" w:sz="2" w:space="0" w:color="C0C0C0"/>
      </w:tblBorders>
      <w:tblCellMar>
        <w:top w:w="43" w:type="dxa"/>
        <w:left w:w="43" w:type="dxa"/>
        <w:bottom w:w="43" w:type="dxa"/>
        <w:right w:w="43" w:type="dxa"/>
      </w:tblCellMar>
    </w:tblPr>
    <w:tblStylePr w:type="firstRow">
      <w:rPr>
        <w:rFonts w:ascii="Cambria" w:hAnsi="Cambria"/>
        <w:b/>
        <w:i w:val="0"/>
        <w:color w:val="0072BC"/>
        <w:sz w:val="20"/>
      </w:rPr>
      <w:tblPr/>
      <w:tcPr>
        <w:tcBorders>
          <w:top w:val="single" w:sz="2" w:space="0" w:color="C0C0C0"/>
          <w:left w:val="single" w:sz="2" w:space="0" w:color="C0C0C0"/>
          <w:bottom w:val="single" w:sz="2" w:space="0" w:color="C0C0C0"/>
          <w:right w:val="single" w:sz="2" w:space="0" w:color="C0C0C0"/>
          <w:insideH w:val="single" w:sz="2" w:space="0" w:color="C0C0C0"/>
          <w:insideV w:val="single" w:sz="2" w:space="0" w:color="C0C0C0"/>
          <w:tl2br w:val="nil"/>
          <w:tr2bl w:val="nil"/>
        </w:tcBorders>
        <w:shd w:val="clear" w:color="auto" w:fill="F3F3F3"/>
      </w:tcPr>
    </w:tblStylePr>
  </w:style>
  <w:style w:type="paragraph" w:styleId="CommentText">
    <w:name w:val="annotation text"/>
    <w:basedOn w:val="Normal"/>
    <w:semiHidden/>
    <w:rsid w:val="008003EC"/>
    <w:rPr>
      <w:sz w:val="20"/>
    </w:rPr>
  </w:style>
  <w:style w:type="paragraph" w:styleId="CommentSubject">
    <w:name w:val="annotation subject"/>
    <w:basedOn w:val="CommentText"/>
    <w:next w:val="CommentText"/>
    <w:semiHidden/>
    <w:rsid w:val="008003EC"/>
    <w:rPr>
      <w:b/>
      <w:bCs/>
    </w:rPr>
  </w:style>
  <w:style w:type="paragraph" w:customStyle="1" w:styleId="Pa5">
    <w:name w:val="Pa5"/>
    <w:basedOn w:val="Normal"/>
    <w:next w:val="Normal"/>
    <w:rsid w:val="008003EC"/>
    <w:pPr>
      <w:spacing w:before="0" w:after="80" w:line="241" w:lineRule="atLeast"/>
    </w:pPr>
    <w:rPr>
      <w:rFonts w:ascii="Avenir 45 Book" w:hAnsi="Avenir 45 Book"/>
      <w:color w:val="auto"/>
      <w:sz w:val="24"/>
      <w:szCs w:val="24"/>
    </w:rPr>
  </w:style>
  <w:style w:type="character" w:customStyle="1" w:styleId="A0">
    <w:name w:val="A0"/>
    <w:rsid w:val="008003EC"/>
    <w:rPr>
      <w:rFonts w:cs="Avenir 45 Book"/>
      <w:color w:val="000000"/>
      <w:sz w:val="17"/>
      <w:szCs w:val="17"/>
    </w:rPr>
  </w:style>
  <w:style w:type="paragraph" w:customStyle="1" w:styleId="Pa1">
    <w:name w:val="Pa1"/>
    <w:basedOn w:val="Normal"/>
    <w:next w:val="Normal"/>
    <w:rsid w:val="008003EC"/>
    <w:pPr>
      <w:spacing w:before="0" w:after="0" w:line="241" w:lineRule="atLeast"/>
    </w:pPr>
    <w:rPr>
      <w:rFonts w:ascii="Avenir 65 Medium" w:hAnsi="Avenir 65 Medium"/>
      <w:color w:val="auto"/>
      <w:sz w:val="24"/>
      <w:szCs w:val="24"/>
    </w:rPr>
  </w:style>
  <w:style w:type="paragraph" w:customStyle="1" w:styleId="Default">
    <w:name w:val="Default"/>
    <w:rsid w:val="008003EC"/>
    <w:pPr>
      <w:autoSpaceDE w:val="0"/>
      <w:autoSpaceDN w:val="0"/>
      <w:adjustRightInd w:val="0"/>
    </w:pPr>
    <w:rPr>
      <w:rFonts w:ascii="Avenir 65 Medium" w:hAnsi="Avenir 65 Medium" w:cs="Avenir 65 Medium"/>
      <w:color w:val="000000"/>
      <w:sz w:val="24"/>
      <w:szCs w:val="24"/>
      <w:lang w:val="en-US" w:eastAsia="en-US"/>
    </w:rPr>
  </w:style>
  <w:style w:type="paragraph" w:customStyle="1" w:styleId="Pa6">
    <w:name w:val="Pa6"/>
    <w:basedOn w:val="Default"/>
    <w:next w:val="Default"/>
    <w:rsid w:val="008003EC"/>
    <w:pPr>
      <w:spacing w:before="80" w:line="241" w:lineRule="atLeast"/>
    </w:pPr>
    <w:rPr>
      <w:rFonts w:cs="Times New Roman"/>
      <w:color w:val="auto"/>
    </w:rPr>
  </w:style>
  <w:style w:type="paragraph" w:customStyle="1" w:styleId="Pa2">
    <w:name w:val="Pa2"/>
    <w:basedOn w:val="Default"/>
    <w:next w:val="Default"/>
    <w:rsid w:val="008003EC"/>
    <w:pPr>
      <w:spacing w:after="100" w:line="176" w:lineRule="atLeast"/>
    </w:pPr>
    <w:rPr>
      <w:rFonts w:ascii="Avenir 45 Book" w:hAnsi="Avenir 45 Book" w:cs="Times New Roman"/>
      <w:color w:val="auto"/>
    </w:rPr>
  </w:style>
  <w:style w:type="paragraph" w:customStyle="1" w:styleId="Picture">
    <w:name w:val="Picture"/>
    <w:next w:val="BodyText"/>
    <w:rsid w:val="008003EC"/>
    <w:pPr>
      <w:spacing w:before="120" w:after="120"/>
      <w:jc w:val="center"/>
    </w:pPr>
    <w:rPr>
      <w:rFonts w:ascii="Verdana" w:hAnsi="Verdana"/>
      <w:color w:val="5F5F5F"/>
      <w:lang w:val="en-US" w:eastAsia="en-US"/>
    </w:rPr>
  </w:style>
  <w:style w:type="paragraph" w:styleId="TableofFigures">
    <w:name w:val="table of figures"/>
    <w:next w:val="Normal"/>
    <w:uiPriority w:val="99"/>
    <w:rsid w:val="008003EC"/>
    <w:pPr>
      <w:tabs>
        <w:tab w:val="right" w:leader="dot" w:pos="9360"/>
      </w:tabs>
      <w:spacing w:before="40" w:after="40"/>
    </w:pPr>
    <w:rPr>
      <w:rFonts w:ascii="Verdana" w:hAnsi="Verdana"/>
      <w:b/>
      <w:color w:val="0072BC"/>
      <w:sz w:val="18"/>
      <w:lang w:val="en-US" w:eastAsia="en-US"/>
    </w:rPr>
  </w:style>
  <w:style w:type="paragraph" w:customStyle="1" w:styleId="HeadingAttachment">
    <w:name w:val="Heading Attachment"/>
    <w:basedOn w:val="Heading1"/>
    <w:next w:val="BodyText"/>
    <w:rsid w:val="008003EC"/>
    <w:pPr>
      <w:keepNext w:val="0"/>
      <w:pageBreakBefore/>
      <w:numPr>
        <w:numId w:val="6"/>
      </w:numPr>
      <w:pBdr>
        <w:top w:val="single" w:sz="48" w:space="1" w:color="auto"/>
      </w:pBdr>
      <w:tabs>
        <w:tab w:val="clear" w:pos="792"/>
        <w:tab w:val="num" w:pos="360"/>
      </w:tabs>
      <w:spacing w:before="960" w:after="720"/>
      <w:ind w:left="0" w:firstLine="0"/>
    </w:pPr>
    <w:rPr>
      <w:rFonts w:ascii="Arial" w:hAnsi="Arial" w:cs="Times New Roman"/>
      <w:color w:val="auto"/>
      <w:kern w:val="0"/>
      <w:sz w:val="40"/>
      <w:szCs w:val="40"/>
      <w:lang w:bidi="he-IL"/>
    </w:rPr>
  </w:style>
  <w:style w:type="character" w:customStyle="1" w:styleId="BodyTextChar">
    <w:name w:val="Body Text Char"/>
    <w:basedOn w:val="DefaultParagraphFont"/>
    <w:link w:val="BodyText"/>
    <w:uiPriority w:val="99"/>
    <w:rsid w:val="008003EC"/>
    <w:rPr>
      <w:rFonts w:ascii="Verdana" w:hAnsi="Verdana"/>
      <w:color w:val="5F5F5F"/>
      <w:lang w:val="en-US" w:eastAsia="en-US" w:bidi="ar-SA"/>
    </w:rPr>
  </w:style>
  <w:style w:type="paragraph" w:customStyle="1" w:styleId="TableText">
    <w:name w:val="TableText"/>
    <w:basedOn w:val="BodyText"/>
    <w:rsid w:val="0065049D"/>
    <w:pPr>
      <w:spacing w:before="40" w:after="40" w:line="240" w:lineRule="auto"/>
      <w:ind w:left="74" w:right="74"/>
      <w:jc w:val="both"/>
    </w:pPr>
    <w:rPr>
      <w:rFonts w:ascii="Palatino Linotype" w:hAnsi="Palatino Linotype"/>
      <w:color w:val="auto"/>
      <w:sz w:val="18"/>
      <w:lang w:bidi="he-IL"/>
    </w:rPr>
  </w:style>
  <w:style w:type="paragraph" w:customStyle="1" w:styleId="TableHeading">
    <w:name w:val="TableHeading"/>
    <w:basedOn w:val="Normal"/>
    <w:rsid w:val="0065049D"/>
    <w:pPr>
      <w:tabs>
        <w:tab w:val="num" w:pos="1060"/>
      </w:tabs>
      <w:autoSpaceDE/>
      <w:autoSpaceDN/>
      <w:adjustRightInd/>
      <w:spacing w:before="60" w:after="60"/>
      <w:ind w:left="340" w:right="74" w:hanging="340"/>
      <w:jc w:val="both"/>
    </w:pPr>
    <w:rPr>
      <w:rFonts w:ascii="Arial" w:hAnsi="Arial"/>
      <w:b/>
      <w:color w:val="auto"/>
      <w:sz w:val="20"/>
      <w:lang w:bidi="he-IL"/>
    </w:rPr>
  </w:style>
  <w:style w:type="paragraph" w:customStyle="1" w:styleId="Heading10">
    <w:name w:val="Heading 10"/>
    <w:basedOn w:val="BodyText"/>
    <w:link w:val="Heading10Char"/>
    <w:autoRedefine/>
    <w:qFormat/>
    <w:rsid w:val="0065049D"/>
    <w:pPr>
      <w:ind w:left="1391"/>
    </w:pPr>
    <w:rPr>
      <w:b/>
      <w:color w:val="0070C0"/>
      <w:lang w:val="en-GB"/>
    </w:rPr>
  </w:style>
  <w:style w:type="paragraph" w:customStyle="1" w:styleId="Heading100">
    <w:name w:val="Heading10"/>
    <w:link w:val="Heading10Char0"/>
    <w:autoRedefine/>
    <w:qFormat/>
    <w:rsid w:val="0065049D"/>
    <w:pPr>
      <w:ind w:left="720"/>
    </w:pPr>
    <w:rPr>
      <w:rFonts w:ascii="Verdana" w:hAnsi="Verdana"/>
      <w:b/>
      <w:color w:val="0070C0"/>
      <w:lang w:val="en-GB" w:eastAsia="en-US"/>
    </w:rPr>
  </w:style>
  <w:style w:type="character" w:customStyle="1" w:styleId="Heading10Char">
    <w:name w:val="Heading 10 Char"/>
    <w:basedOn w:val="BodyTextChar"/>
    <w:link w:val="Heading10"/>
    <w:rsid w:val="0065049D"/>
    <w:rPr>
      <w:rFonts w:ascii="Verdana" w:hAnsi="Verdana"/>
      <w:b/>
      <w:color w:val="0070C0"/>
      <w:lang w:val="en-GB" w:eastAsia="en-US" w:bidi="ar-SA"/>
    </w:rPr>
  </w:style>
  <w:style w:type="paragraph" w:styleId="ListParagraph">
    <w:name w:val="List Paragraph"/>
    <w:basedOn w:val="Normal"/>
    <w:uiPriority w:val="34"/>
    <w:qFormat/>
    <w:rsid w:val="008003EC"/>
    <w:pPr>
      <w:ind w:left="720"/>
    </w:pPr>
  </w:style>
  <w:style w:type="character" w:customStyle="1" w:styleId="Heading10Char0">
    <w:name w:val="Heading10 Char"/>
    <w:basedOn w:val="Heading10Char"/>
    <w:link w:val="Heading100"/>
    <w:rsid w:val="0065049D"/>
    <w:rPr>
      <w:rFonts w:ascii="Verdana" w:hAnsi="Verdana"/>
      <w:b/>
      <w:color w:val="0070C0"/>
      <w:lang w:val="en-GB" w:eastAsia="en-US" w:bidi="ar-SA"/>
    </w:rPr>
  </w:style>
  <w:style w:type="table" w:customStyle="1" w:styleId="LightList-Accent11">
    <w:name w:val="Light List - Accent 11"/>
    <w:basedOn w:val="TableNormal"/>
    <w:uiPriority w:val="61"/>
    <w:rsid w:val="0065049D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tx1">
    <w:name w:val="tx1"/>
    <w:basedOn w:val="DefaultParagraphFont"/>
    <w:rsid w:val="0065049D"/>
    <w:rPr>
      <w:b/>
      <w:bCs/>
    </w:rPr>
  </w:style>
  <w:style w:type="paragraph" w:styleId="Revision">
    <w:name w:val="Revision"/>
    <w:hidden/>
    <w:uiPriority w:val="99"/>
    <w:semiHidden/>
    <w:rsid w:val="0065049D"/>
    <w:rPr>
      <w:rFonts w:ascii="Verdana" w:hAnsi="Verdana"/>
      <w:color w:val="5F5F5F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65049D"/>
    <w:rPr>
      <w:rFonts w:ascii="Verdana" w:hAnsi="Verdana" w:cs="Arial"/>
      <w:b/>
      <w:bCs/>
      <w:iCs/>
      <w:color w:val="0072BC"/>
      <w:sz w:val="26"/>
      <w:szCs w:val="26"/>
      <w:lang w:val="en-US" w:eastAsia="en-US"/>
    </w:rPr>
  </w:style>
  <w:style w:type="paragraph" w:customStyle="1" w:styleId="Normal1">
    <w:name w:val="Normal1"/>
    <w:basedOn w:val="BodyText"/>
    <w:next w:val="Normal"/>
    <w:link w:val="NormalChar"/>
    <w:rsid w:val="0065049D"/>
    <w:pPr>
      <w:spacing w:before="120" w:line="240" w:lineRule="auto"/>
      <w:jc w:val="both"/>
    </w:pPr>
  </w:style>
  <w:style w:type="character" w:customStyle="1" w:styleId="NormalChar">
    <w:name w:val="Normal Char"/>
    <w:basedOn w:val="BodyTextChar"/>
    <w:link w:val="Normal1"/>
    <w:rsid w:val="0065049D"/>
    <w:rPr>
      <w:rFonts w:ascii="Verdana" w:hAnsi="Verdana"/>
      <w:color w:val="5F5F5F"/>
      <w:lang w:val="en-US" w:eastAsia="en-US" w:bidi="ar-SA"/>
    </w:rPr>
  </w:style>
  <w:style w:type="character" w:customStyle="1" w:styleId="Heading1Char">
    <w:name w:val="Heading 1 Char"/>
    <w:basedOn w:val="DefaultParagraphFont"/>
    <w:link w:val="Heading1"/>
    <w:rsid w:val="0065049D"/>
    <w:rPr>
      <w:rFonts w:ascii="Verdana" w:hAnsi="Verdana" w:cs="Arial"/>
      <w:b/>
      <w:color w:val="0072BC"/>
      <w:kern w:val="32"/>
      <w:sz w:val="32"/>
      <w:szCs w:val="32"/>
      <w:lang w:val="en-US" w:eastAsia="en-US"/>
    </w:rPr>
  </w:style>
  <w:style w:type="character" w:customStyle="1" w:styleId="CharChar1">
    <w:name w:val="Char Char1"/>
    <w:basedOn w:val="DefaultParagraphFont"/>
    <w:locked/>
    <w:rsid w:val="00445303"/>
    <w:rPr>
      <w:rFonts w:ascii="Verdana" w:hAnsi="Verdana"/>
      <w:color w:val="5F5F5F"/>
      <w:lang w:val="en-US" w:eastAsia="en-US" w:bidi="ar-SA"/>
    </w:rPr>
  </w:style>
  <w:style w:type="paragraph" w:customStyle="1" w:styleId="codebold">
    <w:name w:val="code bold"/>
    <w:rsid w:val="008003EC"/>
    <w:pPr>
      <w:spacing w:before="60" w:after="60"/>
      <w:ind w:left="1440" w:hanging="720"/>
    </w:pPr>
    <w:rPr>
      <w:rFonts w:ascii="Courier New" w:hAnsi="Courier New"/>
      <w:b/>
      <w:color w:val="5F5F5F"/>
      <w:sz w:val="18"/>
      <w:lang w:val="en-US" w:eastAsia="en-US"/>
    </w:rPr>
  </w:style>
  <w:style w:type="paragraph" w:customStyle="1" w:styleId="codeoutput">
    <w:name w:val="code output"/>
    <w:rsid w:val="008003EC"/>
    <w:pPr>
      <w:pBdr>
        <w:top w:val="single" w:sz="4" w:space="1" w:color="C0C0C0"/>
        <w:left w:val="single" w:sz="4" w:space="4" w:color="C0C0C0"/>
        <w:bottom w:val="single" w:sz="4" w:space="1" w:color="C0C0C0"/>
        <w:right w:val="single" w:sz="4" w:space="4" w:color="C0C0C0"/>
      </w:pBdr>
      <w:spacing w:before="60" w:after="60"/>
      <w:ind w:left="1728" w:hanging="864"/>
    </w:pPr>
    <w:rPr>
      <w:rFonts w:ascii="Courier New" w:hAnsi="Courier New"/>
      <w:color w:val="5F5F5F"/>
      <w:sz w:val="18"/>
      <w:lang w:val="en-US" w:eastAsia="en-US"/>
    </w:rPr>
  </w:style>
  <w:style w:type="character" w:customStyle="1" w:styleId="ListContinueChar">
    <w:name w:val="List Continue Char"/>
    <w:basedOn w:val="DefaultParagraphFont"/>
    <w:link w:val="ListContinue"/>
    <w:uiPriority w:val="99"/>
    <w:rsid w:val="008003EC"/>
    <w:rPr>
      <w:rFonts w:ascii="Verdana" w:hAnsi="Verdana"/>
      <w:color w:val="5F5F5F"/>
      <w:lang w:val="en-US" w:eastAsia="en-US" w:bidi="ar-SA"/>
    </w:rPr>
  </w:style>
  <w:style w:type="character" w:customStyle="1" w:styleId="ListBullet3Char">
    <w:name w:val="List Bullet 3 Char"/>
    <w:basedOn w:val="DefaultParagraphFont"/>
    <w:link w:val="ListBullet3"/>
    <w:rsid w:val="001E1A1A"/>
    <w:rPr>
      <w:rFonts w:ascii="Verdana" w:hAnsi="Verdana"/>
      <w:color w:val="4D4D4D"/>
      <w:lang w:val="en-US" w:eastAsia="en-US"/>
    </w:rPr>
  </w:style>
  <w:style w:type="character" w:customStyle="1" w:styleId="ListBullet2Char">
    <w:name w:val="List Bullet 2 Char"/>
    <w:basedOn w:val="DefaultParagraphFont"/>
    <w:link w:val="ListBullet2"/>
    <w:rsid w:val="001E1A1A"/>
    <w:rPr>
      <w:rFonts w:ascii="Verdana" w:hAnsi="Verdana"/>
      <w:color w:val="5F5F5F"/>
      <w:lang w:val="en-US" w:eastAsia="en-US"/>
    </w:rPr>
  </w:style>
  <w:style w:type="character" w:customStyle="1" w:styleId="ListContinue3Char">
    <w:name w:val="List Continue 3 Char"/>
    <w:basedOn w:val="DefaultParagraphFont"/>
    <w:link w:val="ListContinue3"/>
    <w:rsid w:val="000F217F"/>
    <w:rPr>
      <w:rFonts w:ascii="Verdana" w:hAnsi="Verdana"/>
      <w:color w:val="4D4D4D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DBA"/>
    <w:rPr>
      <w:rFonts w:ascii="Tahoma" w:hAnsi="Tahoma" w:cs="Tahoma"/>
      <w:color w:val="5F5F5F"/>
      <w:sz w:val="16"/>
      <w:szCs w:val="16"/>
    </w:rPr>
  </w:style>
  <w:style w:type="character" w:customStyle="1" w:styleId="apple-style-span">
    <w:name w:val="apple-style-span"/>
    <w:basedOn w:val="DefaultParagraphFont"/>
    <w:rsid w:val="001950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7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microsoft.com/office/2007/relationships/stylesWithEffects" Target="stylesWithEffects.xml"/><Relationship Id="rId21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header" Target="header7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shobana\Desktop\Cablevision\ProductDocument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ProductDocument_Template.dotx</Template>
  <TotalTime>0</TotalTime>
  <Pages>6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HCL Submission For First Round</vt:lpstr>
    </vt:vector>
  </TitlesOfParts>
  <Company>HCLTechnologies</Company>
  <LinksUpToDate>false</LinksUpToDate>
  <CharactersWithSpaces>3648</CharactersWithSpaces>
  <SharedDoc>false</SharedDoc>
  <HLinks>
    <vt:vector size="102" baseType="variant">
      <vt:variant>
        <vt:i4>2490418</vt:i4>
      </vt:variant>
      <vt:variant>
        <vt:i4>99</vt:i4>
      </vt:variant>
      <vt:variant>
        <vt:i4>0</vt:i4>
      </vt:variant>
      <vt:variant>
        <vt:i4>5</vt:i4>
      </vt:variant>
      <vt:variant>
        <vt:lpwstr>http://tempuri.org/</vt:lpwstr>
      </vt:variant>
      <vt:variant>
        <vt:lpwstr/>
      </vt:variant>
      <vt:variant>
        <vt:i4>2490418</vt:i4>
      </vt:variant>
      <vt:variant>
        <vt:i4>96</vt:i4>
      </vt:variant>
      <vt:variant>
        <vt:i4>0</vt:i4>
      </vt:variant>
      <vt:variant>
        <vt:i4>5</vt:i4>
      </vt:variant>
      <vt:variant>
        <vt:lpwstr>http://tempuri.org/</vt:lpwstr>
      </vt:variant>
      <vt:variant>
        <vt:lpwstr/>
      </vt:variant>
      <vt:variant>
        <vt:i4>1048624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_Toc311226029</vt:lpwstr>
      </vt:variant>
      <vt:variant>
        <vt:i4>1048624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_Toc311226028</vt:lpwstr>
      </vt:variant>
      <vt:variant>
        <vt:i4>1048624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_Toc311226027</vt:lpwstr>
      </vt:variant>
      <vt:variant>
        <vt:i4>1048624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_Toc311226026</vt:lpwstr>
      </vt:variant>
      <vt:variant>
        <vt:i4>1048624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_Toc311226025</vt:lpwstr>
      </vt:variant>
      <vt:variant>
        <vt:i4>1048624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_Toc311226024</vt:lpwstr>
      </vt:variant>
      <vt:variant>
        <vt:i4>1048624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_Toc311226023</vt:lpwstr>
      </vt:variant>
      <vt:variant>
        <vt:i4>1048624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_Toc311226022</vt:lpwstr>
      </vt:variant>
      <vt:variant>
        <vt:i4>1048624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_Toc311226021</vt:lpwstr>
      </vt:variant>
      <vt:variant>
        <vt:i4>1048624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_Toc311226020</vt:lpwstr>
      </vt:variant>
      <vt:variant>
        <vt:i4>1245232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_Toc311226019</vt:lpwstr>
      </vt:variant>
      <vt:variant>
        <vt:i4>1245232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_Toc311226018</vt:lpwstr>
      </vt:variant>
      <vt:variant>
        <vt:i4>1245232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_Toc311226017</vt:lpwstr>
      </vt:variant>
      <vt:variant>
        <vt:i4>1245232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_Toc311226016</vt:lpwstr>
      </vt:variant>
      <vt:variant>
        <vt:i4>1245232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_Toc311226015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HCL Submission For First Round</dc:title>
  <dc:creator>HCL</dc:creator>
  <cp:lastModifiedBy>sirish</cp:lastModifiedBy>
  <cp:revision>2</cp:revision>
  <cp:lastPrinted>2006-11-16T12:05:00Z</cp:lastPrinted>
  <dcterms:created xsi:type="dcterms:W3CDTF">2012-09-02T22:26:00Z</dcterms:created>
  <dcterms:modified xsi:type="dcterms:W3CDTF">2012-09-02T22:26:00Z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completed">
    <vt:lpwstr>September 03, 2012</vt:lpwstr>
  </property>
</Properties>
</file>